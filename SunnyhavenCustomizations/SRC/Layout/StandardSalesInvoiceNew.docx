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231" w:type="pct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3"/>
      </w:tblGrid>
      <w:tr w:rsidRPr="00F43871" w:rsidR="0064411B" w:rsidTr="00C80BA3" w14:paraId="04F4BA4B" w14:textId="77777777">
        <w:trPr>
          <w:cantSplit/>
          <w:trHeight w:val="286"/>
          <w:jc w:val="right"/>
        </w:trPr>
        <w:tc>
          <w:tcPr>
            <w:tcW w:w="5000" w:type="pct"/>
            <w:vAlign w:val="center"/>
          </w:tcP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alias w:val="#Nav: /Header/CompanyAddress1"/>
              <w:tag w:val="#Nav: Standard_Sales_Invoice_Custom/50101"/>
              <w:id w:val="-721288217"/>
              <w:placeholder>
                <w:docPart w:val="D1DDF68172B849739632C348C8BE2BA2"/>
              </w:placeholder>
              <w:dataBinding w:prefixMappings="xmlns:ns0='urn:microsoft-dynamics-nav/reports/Standard_Sales_Invoice_Custom/50101/'" w:xpath="/ns0:NavWordReportXmlPart[1]/ns0:Header[1]/ns0:CompanyAddress1[1]" w:storeItemID="{ECC39EBC-1E04-4883-9A56-AFD48FE8F33E}"/>
              <w:text/>
            </w:sdtPr>
            <w:sdtContent>
              <w:p w:rsidRPr="002E66B1" w:rsidR="0064411B" w:rsidP="002E66B1" w:rsidRDefault="0064411B" w14:paraId="04F4BA4A" w14:textId="5FD37D80">
                <w:pPr>
                  <w:contextualSpacing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2E66B1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CompanyAddress1</w:t>
                </w:r>
              </w:p>
            </w:sdtContent>
          </w:sdt>
        </w:tc>
      </w:tr>
      <w:tr w:rsidRPr="00DB1383" w:rsidR="004E21ED" w:rsidTr="00C80BA3" w14:paraId="07A0D55D" w14:textId="77777777">
        <w:trPr>
          <w:cantSplit/>
          <w:trHeight w:val="286"/>
          <w:jc w:val="right"/>
        </w:trPr>
        <w:tc>
          <w:tcPr>
            <w:tcW w:w="5000" w:type="pct"/>
            <w:vAlign w:val="center"/>
          </w:tcPr>
          <w:p w:rsidRPr="002E66B1" w:rsidR="004E21ED" w:rsidP="002E66B1" w:rsidRDefault="00AE3777" w14:paraId="071D3C59" w14:textId="3A53EDF5">
            <w:pPr>
              <w:contextualSpacing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E66B1">
              <w:rPr>
                <w:rFonts w:ascii="Arial" w:hAnsi="Arial" w:cs="Arial"/>
                <w:sz w:val="20"/>
                <w:szCs w:val="20"/>
              </w:rPr>
              <w:t xml:space="preserve">ABN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Header/CompanyRegistrationNumber"/>
                <w:tag w:val="#Nav: Standard_Sales_Invoice_Custom/50101"/>
                <w:id w:val="1533768729"/>
                <w:placeholder>
                  <w:docPart w:val="DefaultPlaceholder_-1854013440"/>
                </w:placeholder>
                <w:dataBinding w:prefixMappings="xmlns:ns0='urn:microsoft-dynamics-nav/reports/Standard_Sales_Invoice_Custom/50101/'" w:xpath="/ns0:NavWordReportXmlPart[1]/ns0:Header[1]/ns0:CompanyRegistrationNumber[1]" w:storeItemID="{ECC39EBC-1E04-4883-9A56-AFD48FE8F33E}"/>
                <w:text/>
              </w:sdtPr>
              <w:sdtContent>
                <w:r w:rsidRPr="002E66B1">
                  <w:rPr>
                    <w:rFonts w:ascii="Arial" w:hAnsi="Arial" w:cs="Arial"/>
                    <w:sz w:val="20"/>
                    <w:szCs w:val="20"/>
                  </w:rPr>
                  <w:t>CompanyRegistrationNumber</w:t>
                </w:r>
              </w:sdtContent>
            </w:sdt>
            <w:r w:rsidRPr="002E66B1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</w:tc>
      </w:tr>
      <w:tr w:rsidRPr="00DB1383" w:rsidR="0064411B" w:rsidTr="00C80BA3" w14:paraId="04F4BA4F" w14:textId="77777777">
        <w:trPr>
          <w:cantSplit/>
          <w:trHeight w:val="286"/>
          <w:jc w:val="right"/>
        </w:trPr>
        <w:tc>
          <w:tcPr>
            <w:tcW w:w="5000" w:type="pct"/>
            <w:vAlign w:val="center"/>
          </w:tcPr>
          <w:p w:rsidRPr="002E66B1" w:rsidR="0064411B" w:rsidP="002E66B1" w:rsidRDefault="00000000" w14:paraId="04F4BA4E" w14:textId="16247051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Header/CompanyAddress2"/>
                <w:tag w:val="#Nav: Standard_Sales_Invoice_Custom/50101"/>
                <w:id w:val="300510598"/>
                <w:placeholder>
                  <w:docPart w:val="23CF384426F74CB490E08945B5E1E40E"/>
                </w:placeholder>
                <w:dataBinding w:prefixMappings="xmlns:ns0='urn:microsoft-dynamics-nav/reports/Standard_Sales_Invoice_Custom/50101/'" w:xpath="/ns0:NavWordReportXmlPart[1]/ns0:Header[1]/ns0:CompanyAddress2[1]" w:storeItemID="{ECC39EBC-1E04-4883-9A56-AFD48FE8F33E}"/>
                <w:text/>
              </w:sdtPr>
              <w:sdtContent>
                <w:r w:rsidRPr="002E66B1" w:rsidR="0064411B">
                  <w:rPr>
                    <w:rFonts w:ascii="Arial" w:hAnsi="Arial" w:cs="Arial"/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Pr="00DB1383" w:rsidR="0064411B" w:rsidTr="00C80BA3" w14:paraId="04F4BA53" w14:textId="77777777">
        <w:trPr>
          <w:cantSplit/>
          <w:trHeight w:val="286"/>
          <w:jc w:val="right"/>
        </w:trPr>
        <w:tc>
          <w:tcPr>
            <w:tcW w:w="5000" w:type="pct"/>
            <w:vAlign w:val="center"/>
          </w:tcPr>
          <w:p w:rsidRPr="002E66B1" w:rsidR="0064411B" w:rsidP="002E66B1" w:rsidRDefault="00000000" w14:paraId="04F4BA52" w14:textId="0C6DC81F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Header/CompanyAddress3"/>
                <w:tag w:val="#Nav: Standard_Sales_Invoice_Custom/50101"/>
                <w:id w:val="-128092235"/>
                <w:placeholder>
                  <w:docPart w:val="C0370AB81711460C81B96FC9BD719024"/>
                </w:placeholder>
                <w:dataBinding w:prefixMappings="xmlns:ns0='urn:microsoft-dynamics-nav/reports/Standard_Sales_Invoice_Custom/50101/'" w:xpath="/ns0:NavWordReportXmlPart[1]/ns0:Header[1]/ns0:CompanyAddress3[1]" w:storeItemID="{ECC39EBC-1E04-4883-9A56-AFD48FE8F33E}"/>
                <w:text/>
              </w:sdtPr>
              <w:sdtContent>
                <w:r w:rsidRPr="002E66B1" w:rsidR="0064411B">
                  <w:rPr>
                    <w:rFonts w:ascii="Arial" w:hAnsi="Arial" w:cs="Arial"/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Pr="00DB1383" w:rsidR="0064411B" w:rsidTr="00C80BA3" w14:paraId="04F4BA57" w14:textId="77777777">
        <w:trPr>
          <w:cantSplit/>
          <w:trHeight w:val="286"/>
          <w:jc w:val="right"/>
        </w:trPr>
        <w:tc>
          <w:tcPr>
            <w:tcW w:w="5000" w:type="pct"/>
            <w:vAlign w:val="center"/>
          </w:tcPr>
          <w:p w:rsidRPr="002E66B1" w:rsidR="0064411B" w:rsidP="002E66B1" w:rsidRDefault="00000000" w14:paraId="04F4BA56" w14:textId="1238C7F1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Header/CompanyAddress4"/>
                <w:tag w:val="#Nav: Standard_Sales_Invoice_Custom/50101"/>
                <w:id w:val="-1133634048"/>
                <w:placeholder>
                  <w:docPart w:val="66B4C6194D3E4D7BA2BA1DBED4A05C59"/>
                </w:placeholder>
                <w:dataBinding w:prefixMappings="xmlns:ns0='urn:microsoft-dynamics-nav/reports/Standard_Sales_Invoice_Custom/50101/'" w:xpath="/ns0:NavWordReportXmlPart[1]/ns0:Header[1]/ns0:CompanyAddress4[1]" w:storeItemID="{ECC39EBC-1E04-4883-9A56-AFD48FE8F33E}"/>
                <w:text/>
              </w:sdtPr>
              <w:sdtContent>
                <w:r w:rsidRPr="002E66B1" w:rsidR="0064411B">
                  <w:rPr>
                    <w:rFonts w:ascii="Arial" w:hAnsi="Arial" w:cs="Arial"/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Pr="00DB1383" w:rsidR="0064411B" w:rsidTr="00C80BA3" w14:paraId="04F4BA63" w14:textId="77777777">
        <w:trPr>
          <w:cantSplit/>
          <w:trHeight w:val="286"/>
          <w:jc w:val="right"/>
        </w:trPr>
        <w:sdt>
          <w:sdtPr>
            <w:rPr>
              <w:rFonts w:ascii="Arial" w:hAnsi="Arial" w:cs="Arial"/>
              <w:sz w:val="20"/>
              <w:szCs w:val="20"/>
            </w:rPr>
            <w:alias w:val="#Nav: /Header/CompanyHomePage"/>
            <w:tag w:val="#Nav: Standard_Sales_Invoice_Custom/50101"/>
            <w:id w:val="-116059262"/>
            <w:placeholder>
              <w:docPart w:val="05974B5717F8461AAD19E17E8289FA15"/>
            </w:placeholder>
            <w:dataBinding w:prefixMappings="xmlns:ns0='urn:microsoft-dynamics-nav/reports/Standard_Sales_Invoice_Custom/50101/'" w:xpath="/ns0:NavWordReportXmlPart[1]/ns0:Header[1]/ns0:CompanyHomePage[1]" w:storeItemID="{ECC39EBC-1E04-4883-9A56-AFD48FE8F33E}"/>
            <w:text/>
          </w:sdtPr>
          <w:sdtContent>
            <w:tc>
              <w:tcPr>
                <w:tcW w:w="5000" w:type="pct"/>
                <w:vAlign w:val="center"/>
              </w:tcPr>
              <w:p w:rsidRPr="002E66B1" w:rsidR="0064411B" w:rsidP="002E66B1" w:rsidRDefault="0064411B" w14:paraId="04F4BA62" w14:textId="00FCBAA4">
                <w:pPr>
                  <w:pStyle w:val="NoSpacing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2E66B1">
                  <w:rPr>
                    <w:rFonts w:ascii="Arial" w:hAnsi="Arial" w:cs="Arial"/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Pr="00DB1383" w:rsidR="0064411B" w:rsidTr="00C80BA3" w14:paraId="04F4BA6B" w14:textId="77777777">
        <w:trPr>
          <w:cantSplit/>
          <w:trHeight w:val="286"/>
          <w:jc w:val="right"/>
        </w:trPr>
        <w:sdt>
          <w:sdtPr>
            <w:rPr>
              <w:rFonts w:ascii="Arial" w:hAnsi="Arial" w:cs="Arial"/>
              <w:sz w:val="20"/>
              <w:szCs w:val="20"/>
            </w:rPr>
            <w:alias w:val="#Nav: /Header/CompanyPhoneNo"/>
            <w:tag w:val="#Nav: Standard_Sales_Invoice_Custom/50101"/>
            <w:id w:val="-2033872512"/>
            <w:placeholder>
              <w:docPart w:val="EB1CB3BB6C1E4A2DA18ABC0CF6C29470"/>
            </w:placeholder>
            <w:dataBinding w:prefixMappings="xmlns:ns0='urn:microsoft-dynamics-nav/reports/Standard_Sales_Invoice_Custom/50101/'" w:xpath="/ns0:NavWordReportXmlPart[1]/ns0:Header[1]/ns0:CompanyPhoneNo[1]" w:storeItemID="{ECC39EBC-1E04-4883-9A56-AFD48FE8F33E}"/>
            <w:text/>
          </w:sdtPr>
          <w:sdtContent>
            <w:tc>
              <w:tcPr>
                <w:tcW w:w="5000" w:type="pct"/>
                <w:vAlign w:val="center"/>
              </w:tcPr>
              <w:p w:rsidRPr="002E66B1" w:rsidR="0064411B" w:rsidP="002E66B1" w:rsidRDefault="0064411B" w14:paraId="04F4BA6A" w14:textId="32752E5C">
                <w:pPr>
                  <w:pStyle w:val="NoSpacing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2E66B1">
                  <w:rPr>
                    <w:rFonts w:ascii="Arial" w:hAnsi="Arial" w:cs="Arial"/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tbl>
      <w:tblPr>
        <w:tblStyle w:val="TableGrid"/>
        <w:tblpPr w:leftFromText="180" w:rightFromText="180" w:vertAnchor="text" w:horzAnchor="margin" w:tblpY="-1744"/>
        <w:tblW w:w="1757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5"/>
      </w:tblGrid>
      <w:tr w:rsidRPr="00DB1383" w:rsidR="00DF14D3" w:rsidTr="00DF14D3" w14:paraId="144175F1" w14:textId="77777777">
        <w:trPr>
          <w:cantSplit/>
          <w:trHeight w:val="434"/>
        </w:trPr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#Nav: /Header/SelltoCustomerNo"/>
            <w:tag w:val="#Nav: Standard_Sales_Invoice_Custom/50101"/>
            <w:id w:val="-225771591"/>
            <w:placeholder>
              <w:docPart w:val="DefaultPlaceholder_-1854013440"/>
            </w:placeholder>
            <w:dataBinding w:prefixMappings="xmlns:ns0='urn:microsoft-dynamics-nav/reports/Standard_Sales_Invoice_Custom/50101/' " w:xpath="/ns0:NavWordReportXmlPart[1]/ns0:Header[1]/ns0:SelltoCustomerNo[1]" w:storeItemID="{ECC39EBC-1E04-4883-9A56-AFD48FE8F33E}"/>
            <w:text/>
          </w:sdtPr>
          <w:sdtContent>
            <w:tc>
              <w:tcPr>
                <w:tcW w:w="5000" w:type="pct"/>
                <w:vAlign w:val="center"/>
              </w:tcPr>
              <w:p w:rsidR="00DF14D3" w:rsidP="00C80BA3" w:rsidRDefault="00DF14D3" w14:paraId="193EAB61" w14:textId="77777777">
                <w:pPr>
                  <w:pStyle w:val="NoSpacing"/>
                  <w:ind w:left="87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SelltoCustomerNo</w:t>
                </w:r>
                <w:proofErr w:type="spellEnd"/>
              </w:p>
            </w:tc>
          </w:sdtContent>
        </w:sdt>
      </w:tr>
      <w:tr w:rsidRPr="00DB1383" w:rsidR="00DF14D3" w:rsidTr="00DF14D3" w14:paraId="1F518C0C" w14:textId="77777777">
        <w:trPr>
          <w:cantSplit/>
          <w:trHeight w:val="434"/>
        </w:trPr>
        <w:sdt>
          <w:sdtPr>
            <w:rPr>
              <w:rFonts w:ascii="Arial" w:hAnsi="Arial" w:cs="Arial"/>
              <w:b/>
              <w:sz w:val="20"/>
              <w:szCs w:val="20"/>
            </w:rPr>
            <w:alias w:val="#Nav: /Header/CustomerAddress1"/>
            <w:tag w:val="#Nav: Standard_Sales_Invoice_Custom/50101"/>
            <w:id w:val="1835646592"/>
            <w:placeholder>
              <w:docPart w:val="DD411965F0AA416E8CB6E98F18CA758C"/>
            </w:placeholder>
            <w:dataBinding w:prefixMappings="xmlns:ns0='urn:microsoft-dynamics-nav/reports/Standard_Sales_Invoice_Custom/50101/'" w:xpath="/ns0:NavWordReportXmlPart[1]/ns0:Header[1]/ns0:CustomerAddress1[1]" w:storeItemID="{ECC39EBC-1E04-4883-9A56-AFD48FE8F33E}"/>
            <w:text/>
          </w:sdtPr>
          <w:sdtContent>
            <w:tc>
              <w:tcPr>
                <w:tcW w:w="5000" w:type="pct"/>
                <w:vAlign w:val="center"/>
              </w:tcPr>
              <w:p w:rsidRPr="00F46C4B" w:rsidR="00DF14D3" w:rsidP="00C80BA3" w:rsidRDefault="00DF14D3" w14:paraId="6A10AD5E" w14:textId="77777777">
                <w:pPr>
                  <w:pStyle w:val="NoSpacing"/>
                  <w:ind w:left="87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F46C4B">
                  <w:rPr>
                    <w:rFonts w:ascii="Arial" w:hAnsi="Arial" w:cs="Arial"/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</w:tr>
      <w:tr w:rsidRPr="00DB1383" w:rsidR="00DF14D3" w:rsidTr="00DF14D3" w14:paraId="0AD64D69" w14:textId="77777777">
        <w:trPr>
          <w:cantSplit/>
          <w:trHeight w:val="434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#Nav: /Header/CustomerAddress2"/>
            <w:tag w:val="#Nav: Standard_Sales_Invoice_Custom/50101"/>
            <w:id w:val="211629001"/>
            <w:placeholder>
              <w:docPart w:val="25BCC1663B8144F89966C4F4A9156D32"/>
            </w:placeholder>
            <w:dataBinding w:prefixMappings="xmlns:ns0='urn:microsoft-dynamics-nav/reports/Standard_Sales_Invoice_Custom/50101/'" w:xpath="/ns0:NavWordReportXmlPart[1]/ns0:Header[1]/ns0:CustomerAddress2[1]" w:storeItemID="{ECC39EBC-1E04-4883-9A56-AFD48FE8F33E}"/>
            <w:text/>
          </w:sdtPr>
          <w:sdtContent>
            <w:tc>
              <w:tcPr>
                <w:tcW w:w="5000" w:type="pct"/>
                <w:vAlign w:val="center"/>
              </w:tcPr>
              <w:p w:rsidRPr="00DB1383" w:rsidR="00DF14D3" w:rsidP="00C80BA3" w:rsidRDefault="00DF14D3" w14:paraId="16766C9F" w14:textId="77777777">
                <w:pPr>
                  <w:pStyle w:val="NoSpacing"/>
                  <w:ind w:left="87"/>
                  <w:rPr>
                    <w:rFonts w:ascii="Arial" w:hAnsi="Arial" w:cs="Arial"/>
                    <w:bCs/>
                  </w:rPr>
                </w:pPr>
                <w:r w:rsidRPr="00DB1383">
                  <w:rPr>
                    <w:rFonts w:ascii="Arial" w:hAnsi="Arial" w:cs="Arial"/>
                    <w:bCs/>
                    <w:sz w:val="20"/>
                    <w:szCs w:val="20"/>
                  </w:rPr>
                  <w:t>CustomerAddress2</w:t>
                </w:r>
              </w:p>
            </w:tc>
          </w:sdtContent>
        </w:sdt>
      </w:tr>
      <w:tr w:rsidRPr="00DB1383" w:rsidR="00DF14D3" w:rsidTr="00DF14D3" w14:paraId="2F4EAD2A" w14:textId="77777777">
        <w:trPr>
          <w:cantSplit/>
          <w:trHeight w:val="434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#Nav: /Header/CustomerAddress3"/>
            <w:tag w:val="#Nav: Standard_Sales_Invoice_Custom/50101"/>
            <w:id w:val="-1572109726"/>
            <w:placeholder>
              <w:docPart w:val="4612D934899142F0BA282874DB2133C1"/>
            </w:placeholder>
            <w:dataBinding w:prefixMappings="xmlns:ns0='urn:microsoft-dynamics-nav/reports/Standard_Sales_Invoice_Custom/50101/'" w:xpath="/ns0:NavWordReportXmlPart[1]/ns0:Header[1]/ns0:CustomerAddress3[1]" w:storeItemID="{ECC39EBC-1E04-4883-9A56-AFD48FE8F33E}"/>
            <w:text/>
          </w:sdtPr>
          <w:sdtContent>
            <w:tc>
              <w:tcPr>
                <w:tcW w:w="5000" w:type="pct"/>
                <w:vAlign w:val="center"/>
              </w:tcPr>
              <w:p w:rsidRPr="00DB1383" w:rsidR="00DF14D3" w:rsidP="00C80BA3" w:rsidRDefault="00DF14D3" w14:paraId="5A646433" w14:textId="77777777">
                <w:pPr>
                  <w:pStyle w:val="NoSpacing"/>
                  <w:ind w:left="87"/>
                  <w:rPr>
                    <w:rFonts w:ascii="Arial" w:hAnsi="Arial" w:cs="Arial"/>
                    <w:bCs/>
                  </w:rPr>
                </w:pPr>
                <w:r w:rsidRPr="00DB1383">
                  <w:rPr>
                    <w:rFonts w:ascii="Arial" w:hAnsi="Arial" w:cs="Arial"/>
                    <w:bCs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</w:tr>
      <w:tr w:rsidRPr="00DB1383" w:rsidR="00DF14D3" w:rsidTr="00DF14D3" w14:paraId="14A628BA" w14:textId="77777777">
        <w:trPr>
          <w:cantSplit/>
          <w:trHeight w:val="434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#Nav: /Header/CustomerAddress4"/>
            <w:tag w:val="#Nav: Standard_Sales_Invoice_Custom/50101"/>
            <w:id w:val="-2025857488"/>
            <w:placeholder>
              <w:docPart w:val="DAF92BC33E844C12BD3BEE57318607E5"/>
            </w:placeholder>
            <w:dataBinding w:prefixMappings="xmlns:ns0='urn:microsoft-dynamics-nav/reports/Standard_Sales_Invoice_Custom/50101/'" w:xpath="/ns0:NavWordReportXmlPart[1]/ns0:Header[1]/ns0:CustomerAddress4[1]" w:storeItemID="{ECC39EBC-1E04-4883-9A56-AFD48FE8F33E}"/>
            <w:text/>
          </w:sdtPr>
          <w:sdtContent>
            <w:tc>
              <w:tcPr>
                <w:tcW w:w="5000" w:type="pct"/>
                <w:vAlign w:val="center"/>
              </w:tcPr>
              <w:p w:rsidRPr="00DB1383" w:rsidR="00DF14D3" w:rsidP="00C80BA3" w:rsidRDefault="00DF14D3" w14:paraId="785602BD" w14:textId="77777777">
                <w:pPr>
                  <w:pStyle w:val="NoSpacing"/>
                  <w:ind w:left="87"/>
                  <w:rPr>
                    <w:rFonts w:ascii="Arial" w:hAnsi="Arial" w:cs="Arial"/>
                    <w:bCs/>
                  </w:rPr>
                </w:pPr>
                <w:r w:rsidRPr="00DB1383">
                  <w:rPr>
                    <w:rFonts w:ascii="Arial" w:hAnsi="Arial" w:cs="Arial"/>
                    <w:bCs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</w:tr>
    </w:tbl>
    <w:tbl>
      <w:tblPr>
        <w:tblStyle w:val="TableGrid"/>
        <w:tblpPr w:leftFromText="180" w:rightFromText="180" w:vertAnchor="text" w:horzAnchor="margin" w:tblpY="82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546"/>
        <w:gridCol w:w="2338"/>
        <w:gridCol w:w="3949"/>
        <w:gridCol w:w="1797"/>
      </w:tblGrid>
      <w:tr w:rsidR="009F4022" w:rsidTr="009F4022" w14:paraId="5D5C596E" w14:textId="77777777">
        <w:trPr>
          <w:trHeight w:val="294"/>
        </w:trPr>
        <w:tc>
          <w:tcPr>
            <w:tcW w:w="2546" w:type="dxa"/>
            <w:vAlign w:val="center"/>
          </w:tcPr>
          <w:p w:rsidRPr="00494C6E" w:rsidR="009F4022" w:rsidP="00DF14D3" w:rsidRDefault="009F4022" w14:paraId="7C9246B2" w14:textId="12951A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:rsidRPr="00494C6E" w:rsidR="009F4022" w:rsidP="00DF14D3" w:rsidRDefault="009F4022" w14:paraId="12AF25CF" w14:textId="7EC57CD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49" w:type="dxa"/>
            <w:vAlign w:val="center"/>
          </w:tcPr>
          <w:p w:rsidRPr="00494C6E" w:rsidR="009F4022" w:rsidP="00DF14D3" w:rsidRDefault="009F4022" w14:paraId="644A3583" w14:textId="16F1FB6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97" w:type="dxa"/>
            <w:vAlign w:val="center"/>
          </w:tcPr>
          <w:p w:rsidRPr="00494C6E" w:rsidR="009F4022" w:rsidP="00DF14D3" w:rsidRDefault="009F4022" w14:paraId="0DF3CF17" w14:textId="18808EC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F4022" w:rsidTr="009F4022" w14:paraId="1B5F21B1" w14:textId="77777777">
        <w:trPr>
          <w:trHeight w:val="294"/>
        </w:trPr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#Nav: /Header/DocumentDate_Lbl"/>
            <w:tag w:val="#Nav: Standard_Sales_Invoice_Custom/50101"/>
            <w:id w:val="-233549192"/>
            <w:placeholder>
              <w:docPart w:val="3F5F0D1970034194A097F99CD61E3962"/>
            </w:placeholder>
            <w:dataBinding w:prefixMappings="xmlns:ns0='urn:microsoft-dynamics-nav/reports/Standard_Sales_Invoice_Custom/50101/'" w:xpath="/ns0:NavWordReportXmlPart[1]/ns0:Header[1]/ns0:DocumentDate_Lbl[1]" w:storeItemID="{ECC39EBC-1E04-4883-9A56-AFD48FE8F33E}"/>
            <w:text/>
          </w:sdtPr>
          <w:sdtContent>
            <w:tc>
              <w:tcPr>
                <w:tcW w:w="2546" w:type="dxa"/>
                <w:vAlign w:val="center"/>
              </w:tcPr>
              <w:p w:rsidR="009F4022" w:rsidP="00DF14D3" w:rsidRDefault="009F4022" w14:paraId="1D826B3D" w14:textId="4A5E7A9D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494C6E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#Nav: /Header/DocumentNo_Lbl"/>
            <w:tag w:val="#Nav: Standard_Sales_Invoice_Custom/50101"/>
            <w:id w:val="519283788"/>
            <w:placeholder>
              <w:docPart w:val="B3301E255B684B7C988D7AABBE79BE77"/>
            </w:placeholder>
            <w:dataBinding w:prefixMappings="xmlns:ns0='urn:microsoft-dynamics-nav/reports/Standard_Sales_Invoice_Custom/50101/'" w:xpath="/ns0:NavWordReportXmlPart[1]/ns0:Header[1]/ns0:DocumentNo_Lbl[1]" w:storeItemID="{ECC39EBC-1E04-4883-9A56-AFD48FE8F33E}"/>
            <w:text/>
          </w:sdtPr>
          <w:sdtContent>
            <w:tc>
              <w:tcPr>
                <w:tcW w:w="2338" w:type="dxa"/>
                <w:vAlign w:val="center"/>
              </w:tcPr>
              <w:p w:rsidR="009F4022" w:rsidP="00DF14D3" w:rsidRDefault="009F4022" w14:paraId="2F58CD1E" w14:textId="0EEB48E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proofErr w:type="gramStart"/>
                <w:r w:rsidRPr="00494C6E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DocumentNo</w:t>
                </w:r>
                <w:proofErr w:type="gramEnd"/>
                <w:r w:rsidRPr="00494C6E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#Nav: /Header/PaymentTermsDescription_Lbl"/>
            <w:tag w:val="#Nav: Standard_Sales_Invoice_Custom/50101"/>
            <w:id w:val="1103918482"/>
            <w:placeholder>
              <w:docPart w:val="4B8397ABFF624B9BA82C7204E9EAE9B3"/>
            </w:placeholder>
            <w:dataBinding w:prefixMappings="xmlns:ns0='urn:microsoft-dynamics-nav/reports/Standard_Sales_Invoice_Custom/50101/'" w:xpath="/ns0:NavWordReportXmlPart[1]/ns0:Header[1]/ns0:PaymentTermsDescription_Lbl[1]" w:storeItemID="{ECC39EBC-1E04-4883-9A56-AFD48FE8F33E}"/>
            <w:text/>
          </w:sdtPr>
          <w:sdtContent>
            <w:tc>
              <w:tcPr>
                <w:tcW w:w="3949" w:type="dxa"/>
                <w:vAlign w:val="center"/>
              </w:tcPr>
              <w:p w:rsidR="009F4022" w:rsidP="00DF14D3" w:rsidRDefault="009F4022" w14:paraId="7CC1B616" w14:textId="620EF16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#Nav: /Header/DueDate_Lbl"/>
            <w:tag w:val="#Nav: Standard_Sales_Invoice_Custom/50101"/>
            <w:id w:val="312299295"/>
            <w:placeholder>
              <w:docPart w:val="8DAD455F37944EC18DCAC8EA2B12D567"/>
            </w:placeholder>
            <w:dataBinding w:prefixMappings="xmlns:ns0='urn:microsoft-dynamics-nav/reports/Standard_Sales_Invoice_Custom/50101/'" w:xpath="/ns0:NavWordReportXmlPart[1]/ns0:Header[1]/ns0:DueDate_Lbl[1]" w:storeItemID="{ECC39EBC-1E04-4883-9A56-AFD48FE8F33E}"/>
            <w:text/>
          </w:sdtPr>
          <w:sdtContent>
            <w:tc>
              <w:tcPr>
                <w:tcW w:w="1797" w:type="dxa"/>
                <w:vAlign w:val="center"/>
              </w:tcPr>
              <w:p w:rsidR="009F4022" w:rsidP="00DF14D3" w:rsidRDefault="009F4022" w14:paraId="2E73610E" w14:textId="2449A0C6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494C6E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DueDate_Lbl</w:t>
                </w:r>
                <w:proofErr w:type="spellEnd"/>
              </w:p>
            </w:tc>
          </w:sdtContent>
        </w:sdt>
      </w:tr>
      <w:tr w:rsidR="009F4022" w:rsidTr="009F4022" w14:paraId="1FDDB731" w14:textId="77777777">
        <w:trPr>
          <w:trHeight w:val="294"/>
        </w:trPr>
        <w:sdt>
          <w:sdtPr>
            <w:rPr>
              <w:rFonts w:ascii="Arial" w:hAnsi="Arial" w:cs="Arial"/>
              <w:sz w:val="20"/>
              <w:szCs w:val="20"/>
            </w:rPr>
            <w:alias w:val="#Nav: /Header/DocumentDate"/>
            <w:tag w:val="#Nav: Standard_Sales_Invoice_Custom/50101"/>
            <w:id w:val="-1372372273"/>
            <w:placeholder>
              <w:docPart w:val="06994C68F48F4C18BE371809F7ED8F2A"/>
            </w:placeholder>
            <w:dataBinding w:prefixMappings="xmlns:ns0='urn:microsoft-dynamics-nav/reports/Standard_Sales_Invoice_Custom/50101/'" w:xpath="/ns0:NavWordReportXmlPart[1]/ns0:Header[1]/ns0:DocumentDate[1]" w:storeItemID="{ECC39EBC-1E04-4883-9A56-AFD48FE8F33E}"/>
            <w:text/>
          </w:sdtPr>
          <w:sdtContent>
            <w:tc>
              <w:tcPr>
                <w:tcW w:w="2546" w:type="dxa"/>
                <w:vAlign w:val="center"/>
              </w:tcPr>
              <w:p w:rsidR="009F4022" w:rsidP="00DF14D3" w:rsidRDefault="009F4022" w14:paraId="2B9C4158" w14:textId="7F933CAF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#Nav: /Header/DocumentNo"/>
            <w:tag w:val="#Nav: Standard_Sales_Invoice_Custom/50101"/>
            <w:id w:val="-1253502209"/>
            <w:placeholder>
              <w:docPart w:val="DDE47B22A486499CA80E850B3676271D"/>
            </w:placeholder>
            <w:dataBinding w:prefixMappings="xmlns:ns0='urn:microsoft-dynamics-nav/reports/Standard_Sales_Invoice_Custom/50101/'" w:xpath="/ns0:NavWordReportXmlPart[1]/ns0:Header[1]/ns0:DocumentNo[1]" w:storeItemID="{ECC39EBC-1E04-4883-9A56-AFD48FE8F33E}"/>
            <w:text/>
          </w:sdtPr>
          <w:sdtContent>
            <w:tc>
              <w:tcPr>
                <w:tcW w:w="2338" w:type="dxa"/>
                <w:vAlign w:val="center"/>
              </w:tcPr>
              <w:p w:rsidR="009F4022" w:rsidP="00DF14D3" w:rsidRDefault="009F4022" w14:paraId="24838FBB" w14:textId="43C8FDB3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sz w:val="20"/>
                    <w:szCs w:val="20"/>
                  </w:rPr>
                  <w:t>DocumentNo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#Nav: /Header/PaymentTermsDescription"/>
            <w:tag w:val="#Nav: Standard_Sales_Invoice_Custom/50101"/>
            <w:id w:val="219880468"/>
            <w:placeholder>
              <w:docPart w:val="5A077B86C4A84DFA9E4F1776B490996F"/>
            </w:placeholder>
            <w:dataBinding w:prefixMappings="xmlns:ns0='urn:microsoft-dynamics-nav/reports/Standard_Sales_Invoice_Custom/50101/'" w:xpath="/ns0:NavWordReportXmlPart[1]/ns0:Header[1]/ns0:PaymentTermsDescription[1]" w:storeItemID="{ECC39EBC-1E04-4883-9A56-AFD48FE8F33E}"/>
            <w:text/>
          </w:sdtPr>
          <w:sdtContent>
            <w:tc>
              <w:tcPr>
                <w:tcW w:w="3949" w:type="dxa"/>
                <w:vAlign w:val="center"/>
              </w:tcPr>
              <w:p w:rsidR="009F4022" w:rsidP="00DF14D3" w:rsidRDefault="009F4022" w14:paraId="662DCCB4" w14:textId="5E26F594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sz w:val="20"/>
                    <w:szCs w:val="20"/>
                  </w:rPr>
                  <w:t>PaymentTermsDescription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#Nav: /Header/DueDate"/>
            <w:tag w:val="#Nav: Standard_Sales_Invoice_Custom/50101"/>
            <w:id w:val="1867559258"/>
            <w:placeholder>
              <w:docPart w:val="E6F07143F7924709999AEEF161E883D9"/>
            </w:placeholder>
            <w:dataBinding w:prefixMappings="xmlns:ns0='urn:microsoft-dynamics-nav/reports/Standard_Sales_Invoice_Custom/50101/'" w:xpath="/ns0:NavWordReportXmlPart[1]/ns0:Header[1]/ns0:DueDate[1]" w:storeItemID="{ECC39EBC-1E04-4883-9A56-AFD48FE8F33E}"/>
            <w:text/>
          </w:sdtPr>
          <w:sdtContent>
            <w:tc>
              <w:tcPr>
                <w:tcW w:w="1797" w:type="dxa"/>
                <w:vAlign w:val="center"/>
              </w:tcPr>
              <w:p w:rsidR="009F4022" w:rsidP="00DF14D3" w:rsidRDefault="009F4022" w14:paraId="0612F215" w14:textId="7E91CD9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sz w:val="20"/>
                    <w:szCs w:val="20"/>
                  </w:rPr>
                  <w:t>DueDate</w:t>
                </w:r>
                <w:proofErr w:type="spellEnd"/>
              </w:p>
            </w:tc>
          </w:sdtContent>
        </w:sdt>
      </w:tr>
    </w:tbl>
    <w:p w:rsidRPr="009E4D41" w:rsidR="00DB1383" w:rsidRDefault="00DB1383" w14:paraId="06C97418" w14:textId="77777777">
      <w:pPr>
        <w:rPr>
          <w:rFonts w:ascii="Arial" w:hAnsi="Arial" w:cs="Arial"/>
          <w:b/>
          <w:sz w:val="20"/>
          <w:szCs w:val="20"/>
        </w:rPr>
      </w:pPr>
    </w:p>
    <w:p w:rsidRPr="00B27B75" w:rsidR="00B85EBD" w:rsidRDefault="00B85EBD" w14:paraId="396067B2" w14:textId="77777777">
      <w:pPr>
        <w:rPr>
          <w:sz w:val="20"/>
          <w:szCs w:val="20"/>
        </w:rPr>
      </w:pPr>
    </w:p>
    <w:p w:rsidRPr="00B27B75" w:rsidR="00B27B75" w:rsidRDefault="00B27B75" w14:paraId="24E8CB6F" w14:textId="5BD28089">
      <w:pPr>
        <w:rPr>
          <w:sz w:val="20"/>
          <w:szCs w:val="20"/>
        </w:rPr>
      </w:pPr>
    </w:p>
    <w:tbl>
      <w:tblPr>
        <w:tblW w:w="5011" w:type="pct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6A0" w:firstRow="1" w:lastRow="0" w:firstColumn="1" w:lastColumn="0" w:noHBand="1" w:noVBand="1"/>
      </w:tblPr>
      <w:tblGrid>
        <w:gridCol w:w="1367"/>
        <w:gridCol w:w="1957"/>
        <w:gridCol w:w="1226"/>
        <w:gridCol w:w="1024"/>
        <w:gridCol w:w="943"/>
        <w:gridCol w:w="1416"/>
        <w:gridCol w:w="1364"/>
        <w:gridCol w:w="1356"/>
      </w:tblGrid>
      <w:tr w:rsidRPr="006248EE" w:rsidR="001D1EEB" w:rsidTr="00BF57A4" w14:paraId="04F4BA7D" w14:textId="77777777">
        <w:trPr>
          <w:trHeight w:val="289"/>
          <w:tblHeader/>
        </w:trPr>
        <w:tc>
          <w:tcPr>
            <w:tcW w:w="1366" w:type="dxa"/>
            <w:tcBorders>
              <w:bottom w:val="single" w:color="auto" w:sz="4" w:space="0"/>
            </w:tcBorders>
            <w:vAlign w:val="center"/>
          </w:tcPr>
          <w:p w:rsidRPr="00AD000D" w:rsidR="000C73A5" w:rsidP="00B85EBD" w:rsidRDefault="000C73A5" w14:paraId="034ABAAB" w14:textId="4E5EBBA9">
            <w:pPr>
              <w:pStyle w:val="HeaderCaptionLeft"/>
              <w:rPr>
                <w:rFonts w:ascii="Arial" w:hAnsi="Arial" w:cs="Arial"/>
                <w:bCs/>
                <w:color w:val="auto"/>
                <w:sz w:val="20"/>
              </w:rPr>
            </w:pPr>
            <w:bookmarkStart w:name="_Hlk219746770" w:id="0"/>
            <w:r w:rsidRPr="00AD000D">
              <w:rPr>
                <w:rFonts w:ascii="Arial" w:hAnsi="Arial" w:cs="Arial"/>
                <w:bCs/>
                <w:color w:val="auto"/>
                <w:sz w:val="20"/>
              </w:rPr>
              <w:t>Code</w:t>
            </w:r>
          </w:p>
        </w:tc>
        <w:tc>
          <w:tcPr>
            <w:tcW w:w="1956" w:type="dxa"/>
            <w:tcBorders>
              <w:bottom w:val="single" w:color="auto" w:sz="4" w:space="0"/>
            </w:tcBorders>
            <w:vAlign w:val="center"/>
          </w:tcPr>
          <w:p w:rsidRPr="00AD000D" w:rsidR="000C73A5" w:rsidP="00AD000D" w:rsidRDefault="000C73A5" w14:paraId="04F4BA75" w14:textId="23522D2B">
            <w:pPr>
              <w:pStyle w:val="HeaderCaptionLeft"/>
              <w:rPr>
                <w:rFonts w:ascii="Arial" w:hAnsi="Arial" w:cs="Arial"/>
                <w:bCs/>
                <w:color w:val="auto"/>
                <w:sz w:val="20"/>
              </w:rPr>
            </w:pPr>
            <w:r w:rsidRPr="00AD000D">
              <w:rPr>
                <w:rFonts w:ascii="Arial" w:hAnsi="Arial" w:cs="Arial"/>
                <w:bCs/>
                <w:color w:val="auto"/>
                <w:sz w:val="20"/>
              </w:rPr>
              <w:t>Description</w:t>
            </w:r>
          </w:p>
        </w:tc>
        <w:tc>
          <w:tcPr>
            <w:tcW w:w="1226" w:type="dxa"/>
            <w:tcBorders>
              <w:bottom w:val="single" w:color="auto" w:sz="4" w:space="0"/>
            </w:tcBorders>
          </w:tcPr>
          <w:p w:rsidRPr="00AD000D" w:rsidR="000C73A5" w:rsidP="00E92A14" w:rsidRDefault="000C73A5" w14:paraId="634275F1" w14:textId="77777777">
            <w:pPr>
              <w:pStyle w:val="HeaderCaptionRight"/>
              <w:rPr>
                <w:rFonts w:ascii="Arial" w:hAnsi="Arial" w:cs="Arial"/>
                <w:bCs/>
                <w:color w:val="auto"/>
                <w:sz w:val="20"/>
              </w:rPr>
            </w:pPr>
          </w:p>
        </w:tc>
        <w:tc>
          <w:tcPr>
            <w:tcW w:w="1024" w:type="dxa"/>
            <w:tcBorders>
              <w:bottom w:val="single" w:color="auto" w:sz="4" w:space="0"/>
            </w:tcBorders>
          </w:tcPr>
          <w:p w:rsidRPr="00AD000D" w:rsidR="000C73A5" w:rsidP="00E92A14" w:rsidRDefault="000C73A5" w14:paraId="030E901E" w14:textId="77777777">
            <w:pPr>
              <w:pStyle w:val="HeaderCaptionRight"/>
              <w:rPr>
                <w:rFonts w:ascii="Arial" w:hAnsi="Arial" w:cs="Arial"/>
                <w:bCs/>
                <w:color w:val="auto"/>
                <w:sz w:val="20"/>
              </w:rPr>
            </w:pPr>
          </w:p>
        </w:tc>
        <w:tc>
          <w:tcPr>
            <w:tcW w:w="943" w:type="dxa"/>
            <w:tcBorders>
              <w:bottom w:val="single" w:color="auto" w:sz="4" w:space="0"/>
            </w:tcBorders>
          </w:tcPr>
          <w:p w:rsidRPr="00AD000D" w:rsidR="000C73A5" w:rsidP="00E92A14" w:rsidRDefault="000C73A5" w14:paraId="69888E8F" w14:textId="77777777">
            <w:pPr>
              <w:pStyle w:val="HeaderCaptionRight"/>
              <w:rPr>
                <w:rFonts w:ascii="Arial" w:hAnsi="Arial" w:cs="Arial"/>
                <w:bCs/>
                <w:color w:val="auto"/>
                <w:sz w:val="20"/>
              </w:rPr>
            </w:pPr>
          </w:p>
        </w:tc>
        <w:tc>
          <w:tcPr>
            <w:tcW w:w="1405" w:type="dxa"/>
            <w:tcBorders>
              <w:bottom w:val="single" w:color="auto" w:sz="4" w:space="0"/>
            </w:tcBorders>
            <w:vAlign w:val="center"/>
          </w:tcPr>
          <w:p w:rsidRPr="00AD000D" w:rsidR="000C73A5" w:rsidP="00E92A14" w:rsidRDefault="000C73A5" w14:paraId="04F4BA77" w14:textId="04EF4075">
            <w:pPr>
              <w:pStyle w:val="HeaderCaptionRight"/>
              <w:rPr>
                <w:rFonts w:ascii="Arial" w:hAnsi="Arial" w:cs="Arial"/>
                <w:bCs/>
                <w:color w:val="auto"/>
                <w:sz w:val="20"/>
              </w:rPr>
            </w:pPr>
            <w:r w:rsidRPr="00AD000D">
              <w:rPr>
                <w:rFonts w:ascii="Arial" w:hAnsi="Arial" w:cs="Arial"/>
                <w:bCs/>
                <w:color w:val="auto"/>
                <w:sz w:val="20"/>
              </w:rPr>
              <w:t>Quantity</w:t>
            </w:r>
          </w:p>
        </w:tc>
        <w:tc>
          <w:tcPr>
            <w:tcW w:w="1367" w:type="dxa"/>
            <w:tcBorders>
              <w:bottom w:val="single" w:color="auto" w:sz="4" w:space="0"/>
            </w:tcBorders>
            <w:vAlign w:val="center"/>
          </w:tcPr>
          <w:p w:rsidRPr="00AD000D" w:rsidR="000C73A5" w:rsidP="00E92A14" w:rsidRDefault="000C73A5" w14:paraId="125CEC35" w14:textId="47127F46">
            <w:pPr>
              <w:pStyle w:val="HeaderCaptionLeft"/>
              <w:jc w:val="right"/>
              <w:rPr>
                <w:rStyle w:val="HeaderCaptionRightChar"/>
                <w:rFonts w:ascii="Arial" w:hAnsi="Arial" w:cs="Arial"/>
                <w:bCs/>
                <w:caps w:val="0"/>
                <w:color w:val="auto"/>
                <w:sz w:val="20"/>
              </w:rPr>
            </w:pPr>
            <w:r w:rsidRPr="00AD000D">
              <w:rPr>
                <w:rStyle w:val="HeaderCaptionRightChar"/>
                <w:rFonts w:ascii="Arial" w:hAnsi="Arial" w:cs="Arial"/>
                <w:bCs/>
                <w:caps w:val="0"/>
                <w:color w:val="auto"/>
                <w:sz w:val="20"/>
              </w:rPr>
              <w:t>Price</w:t>
            </w:r>
          </w:p>
        </w:tc>
        <w:tc>
          <w:tcPr>
            <w:tcW w:w="1356" w:type="dxa"/>
            <w:tcBorders>
              <w:bottom w:val="single" w:color="auto" w:sz="4" w:space="0"/>
            </w:tcBorders>
            <w:vAlign w:val="center"/>
          </w:tcPr>
          <w:p w:rsidRPr="00AD000D" w:rsidR="000C73A5" w:rsidP="00E92A14" w:rsidRDefault="000C73A5" w14:paraId="04F4BA7C" w14:textId="61D7486A">
            <w:pPr>
              <w:pStyle w:val="HeaderCaptionRight"/>
              <w:rPr>
                <w:rFonts w:ascii="Arial" w:hAnsi="Arial" w:cs="Arial"/>
                <w:bCs/>
                <w:color w:val="auto"/>
                <w:sz w:val="20"/>
              </w:rPr>
            </w:pPr>
            <w:r w:rsidRPr="00AD000D">
              <w:rPr>
                <w:rFonts w:ascii="Arial" w:hAnsi="Arial" w:cs="Arial"/>
                <w:bCs/>
                <w:color w:val="auto"/>
                <w:sz w:val="20"/>
              </w:rPr>
              <w:t>Amount</w:t>
            </w:r>
          </w:p>
        </w:tc>
      </w:tr>
      <w:tr w:rsidRPr="006248EE" w:rsidR="001D1EEB" w:rsidTr="00BF57A4" w14:paraId="7D7D58E1" w14:textId="77777777">
        <w:trPr>
          <w:trHeight w:val="20"/>
          <w:tblHeader/>
        </w:trPr>
        <w:tc>
          <w:tcPr>
            <w:tcW w:w="1366" w:type="dxa"/>
            <w:tcBorders>
              <w:top w:val="single" w:color="auto" w:sz="4" w:space="0"/>
            </w:tcBorders>
            <w:vAlign w:val="center"/>
          </w:tcPr>
          <w:p w:rsidRPr="00E92A14" w:rsidR="000C73A5" w:rsidP="00B85EBD" w:rsidRDefault="000C73A5" w14:paraId="4110CAA3" w14:textId="77777777">
            <w:pPr>
              <w:pStyle w:val="HeaderCaptionLeft"/>
              <w:rPr>
                <w:rFonts w:ascii="Arial" w:hAnsi="Arial" w:cs="Arial"/>
                <w:bCs/>
                <w:color w:val="auto"/>
                <w:sz w:val="12"/>
                <w:szCs w:val="12"/>
              </w:rPr>
            </w:pPr>
          </w:p>
        </w:tc>
        <w:tc>
          <w:tcPr>
            <w:tcW w:w="1956" w:type="dxa"/>
            <w:tcBorders>
              <w:top w:val="single" w:color="auto" w:sz="4" w:space="0"/>
            </w:tcBorders>
            <w:vAlign w:val="center"/>
          </w:tcPr>
          <w:p w:rsidRPr="00E92A14" w:rsidR="000C73A5" w:rsidP="00AD000D" w:rsidRDefault="000C73A5" w14:paraId="3C3AA695" w14:textId="77777777">
            <w:pPr>
              <w:pStyle w:val="HeaderCaptionLeft"/>
              <w:rPr>
                <w:rFonts w:ascii="Arial" w:hAnsi="Arial" w:cs="Arial"/>
                <w:bCs/>
                <w:color w:val="auto"/>
                <w:sz w:val="12"/>
                <w:szCs w:val="12"/>
              </w:rPr>
            </w:pPr>
          </w:p>
        </w:tc>
        <w:tc>
          <w:tcPr>
            <w:tcW w:w="1226" w:type="dxa"/>
            <w:tcBorders>
              <w:top w:val="single" w:color="auto" w:sz="4" w:space="0"/>
            </w:tcBorders>
          </w:tcPr>
          <w:p w:rsidRPr="00E92A14" w:rsidR="000C73A5" w:rsidP="00E92A14" w:rsidRDefault="000C73A5" w14:paraId="0C8E5573" w14:textId="77777777">
            <w:pPr>
              <w:pStyle w:val="HeaderCaptionRight"/>
              <w:rPr>
                <w:rFonts w:ascii="Arial" w:hAnsi="Arial" w:cs="Arial"/>
                <w:bCs/>
                <w:color w:val="auto"/>
                <w:sz w:val="12"/>
                <w:szCs w:val="12"/>
              </w:rPr>
            </w:pPr>
          </w:p>
        </w:tc>
        <w:tc>
          <w:tcPr>
            <w:tcW w:w="1024" w:type="dxa"/>
            <w:tcBorders>
              <w:top w:val="single" w:color="auto" w:sz="4" w:space="0"/>
            </w:tcBorders>
          </w:tcPr>
          <w:p w:rsidRPr="00E92A14" w:rsidR="000C73A5" w:rsidP="00E92A14" w:rsidRDefault="000C73A5" w14:paraId="1642FA82" w14:textId="77777777">
            <w:pPr>
              <w:pStyle w:val="HeaderCaptionRight"/>
              <w:rPr>
                <w:rFonts w:ascii="Arial" w:hAnsi="Arial" w:cs="Arial"/>
                <w:bCs/>
                <w:color w:val="auto"/>
                <w:sz w:val="12"/>
                <w:szCs w:val="12"/>
              </w:rPr>
            </w:pPr>
          </w:p>
        </w:tc>
        <w:tc>
          <w:tcPr>
            <w:tcW w:w="943" w:type="dxa"/>
            <w:tcBorders>
              <w:top w:val="single" w:color="auto" w:sz="4" w:space="0"/>
            </w:tcBorders>
          </w:tcPr>
          <w:p w:rsidRPr="00E92A14" w:rsidR="000C73A5" w:rsidP="00E92A14" w:rsidRDefault="000C73A5" w14:paraId="3101C8D5" w14:textId="77777777">
            <w:pPr>
              <w:pStyle w:val="HeaderCaptionRight"/>
              <w:rPr>
                <w:rFonts w:ascii="Arial" w:hAnsi="Arial" w:cs="Arial"/>
                <w:bCs/>
                <w:color w:val="auto"/>
                <w:sz w:val="12"/>
                <w:szCs w:val="12"/>
              </w:rPr>
            </w:pPr>
          </w:p>
        </w:tc>
        <w:tc>
          <w:tcPr>
            <w:tcW w:w="1405" w:type="dxa"/>
            <w:tcBorders>
              <w:top w:val="single" w:color="auto" w:sz="4" w:space="0"/>
            </w:tcBorders>
            <w:vAlign w:val="center"/>
          </w:tcPr>
          <w:p w:rsidRPr="00E92A14" w:rsidR="000C73A5" w:rsidP="00E92A14" w:rsidRDefault="000C73A5" w14:paraId="3115826A" w14:textId="36D1FDC9">
            <w:pPr>
              <w:pStyle w:val="HeaderCaptionRight"/>
              <w:rPr>
                <w:rFonts w:ascii="Arial" w:hAnsi="Arial" w:cs="Arial"/>
                <w:bCs/>
                <w:color w:val="auto"/>
                <w:sz w:val="12"/>
                <w:szCs w:val="12"/>
              </w:rPr>
            </w:pPr>
          </w:p>
        </w:tc>
        <w:tc>
          <w:tcPr>
            <w:tcW w:w="1367" w:type="dxa"/>
            <w:tcBorders>
              <w:top w:val="single" w:color="auto" w:sz="4" w:space="0"/>
            </w:tcBorders>
            <w:vAlign w:val="center"/>
          </w:tcPr>
          <w:p w:rsidRPr="00E92A14" w:rsidR="000C73A5" w:rsidP="00E92A14" w:rsidRDefault="000C73A5" w14:paraId="2138DFA5" w14:textId="77777777">
            <w:pPr>
              <w:pStyle w:val="HeaderCaptionLeft"/>
              <w:jc w:val="right"/>
              <w:rPr>
                <w:rStyle w:val="HeaderCaptionRightChar"/>
                <w:rFonts w:ascii="Arial" w:hAnsi="Arial" w:cs="Arial"/>
                <w:bCs/>
                <w:caps w:val="0"/>
                <w:color w:val="auto"/>
                <w:sz w:val="12"/>
                <w:szCs w:val="12"/>
              </w:rPr>
            </w:pPr>
          </w:p>
        </w:tc>
        <w:tc>
          <w:tcPr>
            <w:tcW w:w="1356" w:type="dxa"/>
            <w:tcBorders>
              <w:top w:val="single" w:color="auto" w:sz="4" w:space="0"/>
            </w:tcBorders>
            <w:vAlign w:val="center"/>
          </w:tcPr>
          <w:p w:rsidRPr="00E92A14" w:rsidR="000C73A5" w:rsidP="00E92A14" w:rsidRDefault="000C73A5" w14:paraId="1DE88D31" w14:textId="77777777">
            <w:pPr>
              <w:pStyle w:val="HeaderCaptionRight"/>
              <w:rPr>
                <w:rFonts w:ascii="Arial" w:hAnsi="Arial" w:cs="Arial"/>
                <w:bCs/>
                <w:color w:val="auto"/>
                <w:sz w:val="12"/>
                <w:szCs w:val="12"/>
              </w:rPr>
            </w:pPr>
          </w:p>
        </w:tc>
      </w:tr>
      <w:sdt>
        <w:sdtPr>
          <w:rPr>
            <w:rFonts w:ascii="Arial" w:hAnsi="Arial" w:cs="Arial" w:eastAsiaTheme="majorEastAsia"/>
            <w:b/>
            <w:bCs/>
            <w:caps/>
            <w:color w:val="FFFFFF" w:themeColor="background1"/>
            <w:sz w:val="18"/>
          </w:rPr>
          <w:alias w:val="#Nav: /Header/Line"/>
          <w:tag w:val="#Nav: Standard_Sales_Invoice_Custom/50101"/>
          <w:id w:val="1877351227"/>
          <w15:dataBinding w:prefixMappings="xmlns:ns0='urn:microsoft-dynamics-nav/reports/Standard_Sales_Invoice_Custom/50101/' " w:xpath="/ns0:NavWordReportXmlPart[1]/ns0:Header[1]/ns0:Line" w:storeItemID="{ECC39EBC-1E04-4883-9A56-AFD48FE8F33E}"/>
          <w15:repeatingSection/>
        </w:sdtPr>
        <w:sdtEndPr>
          <w:rPr>
            <w:rFonts w:asciiTheme="minorHAnsi" w:hAnsiTheme="minorHAnsi" w:eastAsiaTheme="minorEastAsia" w:cstheme="minorBidi"/>
            <w:b w:val="0"/>
            <w:bCs w:val="0"/>
            <w:caps w:val="0"/>
            <w:color w:val="auto"/>
            <w:sz w:val="22"/>
            <w:szCs w:val="22"/>
            <w:lang w:val="en-AU"/>
          </w:rPr>
        </w:sdtEndPr>
        <w:sdtContent>
          <w:sdt>
            <w:sdtPr>
              <w:rPr>
                <w:rFonts w:ascii="Arial" w:hAnsi="Arial" w:cs="Arial" w:eastAsiaTheme="majorEastAsia"/>
                <w:b/>
                <w:bCs/>
                <w:caps/>
                <w:color w:val="FFFFFF" w:themeColor="background1"/>
                <w:sz w:val="18"/>
              </w:rPr>
              <w:id w:val="-1593472134"/>
              <w:placeholder>
                <w:docPart w:val="DefaultPlaceholder_-1854013435"/>
              </w:placeholder>
              <w15:repeatingSectionItem/>
            </w:sdtPr>
            <w:sdtEndP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color w:val="auto"/>
                <w:sz w:val="22"/>
                <w:szCs w:val="22"/>
                <w:lang w:val="en-AU"/>
              </w:rPr>
            </w:sdtEndPr>
            <w:sdtContent>
              <w:tr w:rsidRPr="006248EE" w:rsidR="00E271E3" w:rsidTr="001D1EEB" w14:paraId="04F4BA86" w14:textId="77777777">
                <w:trPr>
                  <w:trHeight w:val="963"/>
                </w:trPr>
                <w:tc>
                  <w:tcPr>
                    <w:tcW w:w="1366" w:type="dxa"/>
                    <w:vAlign w:val="center"/>
                  </w:tcPr>
                  <w:p w:rsidR="00E271E3" w:rsidP="002F64E4" w:rsidRDefault="00000000" w14:paraId="168082A2" w14:textId="35F5F636">
                    <w:pPr>
                      <w:pStyle w:val="LeftAlign"/>
                      <w:rPr>
                        <w:rFonts w:ascii="Arial" w:hAnsi="Arial" w:cs="Arial" w:eastAsiaTheme="majorEastAsia"/>
                        <w:caps/>
                        <w:color w:val="FFFFFF" w:themeColor="background1"/>
                        <w:sz w:val="18"/>
                      </w:rPr>
                    </w:pPr>
                    <w:sdt>
                      <w:sdtPr>
                        <w:rPr>
                          <w:rFonts w:ascii="Arial" w:hAnsi="Arial" w:cs="Arial" w:eastAsiaTheme="majorEastAsia"/>
                          <w:b/>
                          <w:bCs/>
                          <w:caps/>
                          <w:color w:val="FFFFFF" w:themeColor="background1"/>
                          <w:sz w:val="18"/>
                        </w:rPr>
                        <w:alias w:val="#Nav: /Header/Line/ItemNo_Line"/>
                        <w:tag w:val="#Nav: Standard_Sales_Invoice_Custom/50101"/>
                        <w:id w:val="-747957791"/>
                        <w:placeholder>
                          <w:docPart w:val="87570DE313A748188FD79B166522F85C"/>
                        </w:placeholder>
                        <w:dataBinding w:prefixMappings="xmlns:ns0='urn:microsoft-dynamics-nav/reports/Standard_Sales_Invoice_Custom/50101/'" w:xpath="/ns0:NavWordReportXmlPart[1]/ns0:Header[1]/ns0:Line[1]/ns0:ItemNo_Line[1]" w:storeItemID="{ECC39EBC-1E04-4883-9A56-AFD48FE8F33E}"/>
                        <w:text/>
                      </w:sdtPr>
                      <w:sdtEndPr>
                        <w:rPr>
                          <w:b w:val="0"/>
                          <w:bCs w:val="0"/>
                        </w:rPr>
                      </w:sdtEndPr>
                      <w:sdtContent>
                        <w:r w:rsidRPr="004A4B41" w:rsidR="00E271E3">
                          <w:rPr>
                            <w:rFonts w:ascii="Arial" w:hAnsi="Arial" w:cs="Arial"/>
                          </w:rPr>
                          <w:t>ItemNo_Line</w:t>
                        </w:r>
                      </w:sdtContent>
                    </w:sdt>
                  </w:p>
                  <w:p w:rsidR="00436AD3" w:rsidP="00165566" w:rsidRDefault="00436AD3" w14:paraId="13A0FCA8" w14:textId="77777777">
                    <w:pPr>
                      <w:pStyle w:val="LeftAlign"/>
                      <w:rPr>
                        <w:rFonts w:ascii="Arial" w:hAnsi="Arial" w:cs="Arial"/>
                      </w:rPr>
                    </w:pPr>
                  </w:p>
                  <w:tbl>
                    <w:tblPr>
                      <w:tblStyle w:val="TableGrid"/>
                      <w:tblW w:w="1308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308"/>
                    </w:tblGrid>
                    <w:tr w:rsidRPr="00207BB4" w:rsidR="007D70C6" w:rsidTr="00A621A4" w14:paraId="10790171" w14:textId="77777777">
                      <w:trPr>
                        <w:trHeight w:val="281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Header/Line/DimCode1"/>
                          <w:tag w:val="#Nav: Standard_Sales_Invoice_Custom/50101"/>
                          <w:id w:val="1251546887"/>
                          <w:placeholder>
                            <w:docPart w:val="5880D88D114E457D859233D1D7EFE56D"/>
                          </w:placeholder>
                          <w:dataBinding w:prefixMappings="xmlns:ns0='urn:microsoft-dynamics-nav/reports/Standard_Sales_Invoice_Custom/50101/' " w:xpath="/ns0:NavWordReportXmlPart[1]/ns0:Header[1]/ns0:Line[1]/ns0:DimCode1[1]" w:storeItemID="{ECC39EBC-1E04-4883-9A56-AFD48FE8F33E}"/>
                          <w:text/>
                        </w:sdtPr>
                        <w:sdtContent>
                          <w:tc>
                            <w:tcPr>
                              <w:tcW w:w="1308" w:type="dxa"/>
                            </w:tcPr>
                            <w:p w:rsidRPr="00207BB4" w:rsidR="007D70C6" w:rsidP="00723A59" w:rsidRDefault="007D70C6" w14:paraId="25718E9E" w14:textId="69BF3B59">
                              <w:pPr>
                                <w:rPr>
                                  <w:sz w:val="16"/>
                                  <w:szCs w:val="16"/>
                                  <w:lang w:val="da-DK"/>
                                </w:rPr>
                              </w:pPr>
                              <w:r w:rsidRPr="00723A59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DimCode1</w:t>
                              </w:r>
                            </w:p>
                          </w:tc>
                        </w:sdtContent>
                      </w:sdt>
                    </w:tr>
                    <w:tr w:rsidRPr="00207BB4" w:rsidR="007D70C6" w:rsidTr="00A621A4" w14:paraId="60FA1555" w14:textId="77777777">
                      <w:trPr>
                        <w:trHeight w:val="295"/>
                      </w:trP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Header/Line/DimCodeValue1"/>
                          <w:tag w:val="#Nav: Standard_Sales_Invoice_Custom/50101"/>
                          <w:id w:val="1555432417"/>
                          <w:placeholder>
                            <w:docPart w:val="6F2FC8B983A645B19D9ECD6EBDEDF321"/>
                          </w:placeholder>
                          <w:dataBinding w:prefixMappings="xmlns:ns0='urn:microsoft-dynamics-nav/reports/Standard_Sales_Invoice_Custom/50101/' " w:xpath="/ns0:NavWordReportXmlPart[1]/ns0:Header[1]/ns0:Line[1]/ns0:DimCodeValue1[1]" w:storeItemID="{ECC39EBC-1E04-4883-9A56-AFD48FE8F33E}"/>
                          <w:text/>
                        </w:sdtPr>
                        <w:sdtContent>
                          <w:tc>
                            <w:tcPr>
                              <w:tcW w:w="1308" w:type="dxa"/>
                            </w:tcPr>
                            <w:p w:rsidRPr="00207BB4" w:rsidR="007D70C6" w:rsidP="00723A59" w:rsidRDefault="007D70C6" w14:paraId="0D390ED1" w14:textId="73DC5B45">
                              <w:pPr>
                                <w:rPr>
                                  <w:sz w:val="16"/>
                                  <w:szCs w:val="16"/>
                                  <w:lang w:val="da-DK"/>
                                </w:rPr>
                              </w:pPr>
                              <w:r w:rsidRPr="00207BB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DimCodeValue1</w:t>
                              </w:r>
                            </w:p>
                          </w:tc>
                        </w:sdtContent>
                      </w:sdt>
                    </w:tr>
                  </w:tbl>
                  <w:p w:rsidRPr="007D70C6" w:rsidR="007D70C6" w:rsidP="007D70C6" w:rsidRDefault="007D70C6" w14:paraId="542EF218" w14:textId="659CF885">
                    <w:pPr>
                      <w:rPr>
                        <w:lang w:val="da-DK"/>
                      </w:rPr>
                    </w:pPr>
                  </w:p>
                </w:tc>
                <w:tc>
                  <w:tcPr>
                    <w:tcW w:w="5149" w:type="dxa"/>
                    <w:gridSpan w:val="4"/>
                    <w:vAlign w:val="center"/>
                  </w:tcPr>
                  <w:sdt>
                    <w:sdtPr>
                      <w:rPr>
                        <w:rFonts w:ascii="Arial" w:hAnsi="Arial" w:cs="Arial"/>
                        <w:b/>
                        <w:bCs/>
                      </w:rPr>
                      <w:alias w:val="#Nav: /Header/Line/Description_Line"/>
                      <w:tag w:val="#Nav: Standard_Sales_Invoice_Custom/50101"/>
                      <w:id w:val="-1420935410"/>
                      <w:placeholder>
                        <w:docPart w:val="B7E5DE74C7C944C6A1EC702A129BA481"/>
                      </w:placeholder>
                      <w:dataBinding w:prefixMappings="xmlns:ns0='urn:microsoft-dynamics-nav/reports/Standard_Sales_Invoice_Custom/50101/'" w:xpath="/ns0:NavWordReportXmlPart[1]/ns0:Header[1]/ns0:Line[1]/ns0:Description_Line[1]" w:storeItemID="{ECC39EBC-1E04-4883-9A56-AFD48FE8F33E}"/>
                      <w:text/>
                    </w:sdtPr>
                    <w:sdtEndPr>
                      <w:rPr>
                        <w:b w:val="0"/>
                        <w:bCs w:val="0"/>
                      </w:rPr>
                    </w:sdtEndPr>
                    <w:sdtContent>
                      <w:p w:rsidR="00E271E3" w:rsidP="002F64E4" w:rsidRDefault="00E271E3" w14:paraId="4844B8CE" w14:textId="77777777">
                        <w:pPr>
                          <w:pStyle w:val="LeftAlign"/>
                          <w:rPr>
                            <w:rFonts w:ascii="Arial" w:hAnsi="Arial" w:cs="Arial"/>
                          </w:rPr>
                        </w:pPr>
                        <w:r w:rsidRPr="004A4B41">
                          <w:rPr>
                            <w:rFonts w:ascii="Arial" w:hAnsi="Arial" w:cs="Arial"/>
                          </w:rPr>
                          <w:t>Description_Line</w:t>
                        </w:r>
                      </w:p>
                    </w:sdtContent>
                  </w:sdt>
                  <w:p w:rsidR="00436AD3" w:rsidP="002D6BAF" w:rsidRDefault="00436AD3" w14:paraId="37C23E99" w14:textId="77777777">
                    <w:pPr>
                      <w:pStyle w:val="RightAlign"/>
                      <w:jc w:val="left"/>
                      <w:rPr>
                        <w:rFonts w:ascii="Arial" w:hAnsi="Arial" w:cs="Arial"/>
                      </w:rPr>
                    </w:pPr>
                  </w:p>
                  <w:tbl>
                    <w:tblPr>
                      <w:tblStyle w:val="TableGrid"/>
                      <w:tblW w:w="503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257"/>
                      <w:gridCol w:w="1258"/>
                      <w:gridCol w:w="1257"/>
                      <w:gridCol w:w="1258"/>
                    </w:tblGrid>
                    <w:tr w:rsidRPr="00207BB4" w:rsidR="00F93873" w:rsidTr="000A272D" w14:paraId="258A7C6D" w14:textId="77777777">
                      <w:trPr>
                        <w:trHeight w:val="292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Header/Line/DimCode2"/>
                          <w:tag w:val="#Nav: Standard_Sales_Invoice_Custom/50101"/>
                          <w:id w:val="-1420942329"/>
                          <w:placeholder>
                            <w:docPart w:val="18A48768FE274F15A09FB4C5DE79F5FE"/>
                          </w:placeholder>
                          <w:dataBinding w:prefixMappings="xmlns:ns0='urn:microsoft-dynamics-nav/reports/Standard_Sales_Invoice_Custom/50101/' " w:xpath="/ns0:NavWordReportXmlPart[1]/ns0:Header[1]/ns0:Line[1]/ns0:DimCode2[1]" w:storeItemID="{ECC39EBC-1E04-4883-9A56-AFD48FE8F33E}"/>
                          <w:text/>
                        </w:sdtPr>
                        <w:sdtContent>
                          <w:tc>
                            <w:tcPr>
                              <w:tcW w:w="1257" w:type="dxa"/>
                            </w:tcPr>
                            <w:p w:rsidRPr="00207BB4" w:rsidR="00F93873" w:rsidP="00723A59" w:rsidRDefault="00F93873" w14:paraId="25AF2D6C" w14:textId="443326CA">
                              <w:pPr>
                                <w:rPr>
                                  <w:sz w:val="16"/>
                                  <w:szCs w:val="16"/>
                                  <w:lang w:val="da-DK"/>
                                </w:rPr>
                              </w:pPr>
                              <w:r w:rsidRPr="00723A59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DimCode2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Header/Line/DimCode3"/>
                          <w:tag w:val="#Nav: Standard_Sales_Invoice_Custom/50101"/>
                          <w:id w:val="-736394352"/>
                          <w:placeholder>
                            <w:docPart w:val="A163D94E595F4ECD9360B0B71BB15878"/>
                          </w:placeholder>
                          <w:dataBinding w:prefixMappings="xmlns:ns0='urn:microsoft-dynamics-nav/reports/Standard_Sales_Invoice_Custom/50101/' " w:xpath="/ns0:NavWordReportXmlPart[1]/ns0:Header[1]/ns0:Line[1]/ns0:DimCode3[1]" w:storeItemID="{ECC39EBC-1E04-4883-9A56-AFD48FE8F33E}"/>
                          <w:text/>
                        </w:sdtPr>
                        <w:sdtContent>
                          <w:tc>
                            <w:tcPr>
                              <w:tcW w:w="1258" w:type="dxa"/>
                            </w:tcPr>
                            <w:p w:rsidRPr="00207BB4" w:rsidR="00F93873" w:rsidP="00723A59" w:rsidRDefault="00F93873" w14:paraId="4C6E4DC4" w14:textId="523CE43F">
                              <w:pPr>
                                <w:rPr>
                                  <w:sz w:val="16"/>
                                  <w:szCs w:val="16"/>
                                  <w:lang w:val="da-DK"/>
                                </w:rPr>
                              </w:pPr>
                              <w:r w:rsidRPr="00723A59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DimCode3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Header/Line/DimCode4"/>
                          <w:tag w:val="#Nav: Standard_Sales_Invoice_Custom/50101"/>
                          <w:id w:val="-1237400685"/>
                          <w:placeholder>
                            <w:docPart w:val="C5D1CD579BE64F0CAFB83781C1D110CC"/>
                          </w:placeholder>
                          <w:dataBinding w:prefixMappings="xmlns:ns0='urn:microsoft-dynamics-nav/reports/Standard_Sales_Invoice_Custom/50101/' " w:xpath="/ns0:NavWordReportXmlPart[1]/ns0:Header[1]/ns0:Line[1]/ns0:DimCode4[1]" w:storeItemID="{ECC39EBC-1E04-4883-9A56-AFD48FE8F33E}"/>
                          <w:text/>
                        </w:sdtPr>
                        <w:sdtContent>
                          <w:tc>
                            <w:tcPr>
                              <w:tcW w:w="1257" w:type="dxa"/>
                            </w:tcPr>
                            <w:p w:rsidRPr="00207BB4" w:rsidR="00F93873" w:rsidP="00723A59" w:rsidRDefault="00F93873" w14:paraId="5148361F" w14:textId="4D104115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723A59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DimCode4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Header/Line/DimCode5"/>
                          <w:tag w:val="#Nav: Standard_Sales_Invoice_Custom/50101"/>
                          <w:id w:val="1063065943"/>
                          <w:placeholder>
                            <w:docPart w:val="29E68F00A01E486AB533622AEED3AC8C"/>
                          </w:placeholder>
                          <w:dataBinding w:prefixMappings="xmlns:ns0='urn:microsoft-dynamics-nav/reports/Standard_Sales_Invoice_Custom/50101/' " w:xpath="/ns0:NavWordReportXmlPart[1]/ns0:Header[1]/ns0:Line[1]/ns0:DimCode5[1]" w:storeItemID="{ECC39EBC-1E04-4883-9A56-AFD48FE8F33E}"/>
                          <w:text/>
                        </w:sdtPr>
                        <w:sdtContent>
                          <w:tc>
                            <w:tcPr>
                              <w:tcW w:w="1258" w:type="dxa"/>
                            </w:tcPr>
                            <w:p w:rsidRPr="00207BB4" w:rsidR="00F93873" w:rsidP="00723A59" w:rsidRDefault="00F93873" w14:paraId="3EAA479F" w14:textId="6C6034F6">
                              <w:pPr>
                                <w:rPr>
                                  <w:sz w:val="16"/>
                                  <w:szCs w:val="16"/>
                                  <w:lang w:val="en-AU"/>
                                </w:rPr>
                              </w:pPr>
                              <w:r w:rsidRPr="00723A59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DimCode5</w:t>
                              </w:r>
                            </w:p>
                          </w:tc>
                        </w:sdtContent>
                      </w:sdt>
                    </w:tr>
                    <w:tr w:rsidRPr="00207BB4" w:rsidR="00F93873" w:rsidTr="000A272D" w14:paraId="1F31A252" w14:textId="77777777">
                      <w:trPr>
                        <w:trHeight w:val="308"/>
                      </w:trP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Header/Line/DimCodeValue2"/>
                          <w:tag w:val="#Nav: Standard_Sales_Invoice_Custom/50101"/>
                          <w:id w:val="-893189842"/>
                          <w:placeholder>
                            <w:docPart w:val="398945D15CAF418DBEA497E998B4920E"/>
                          </w:placeholder>
                          <w:dataBinding w:prefixMappings="xmlns:ns0='urn:microsoft-dynamics-nav/reports/Standard_Sales_Invoice_Custom/50101/' " w:xpath="/ns0:NavWordReportXmlPart[1]/ns0:Header[1]/ns0:Line[1]/ns0:DimCodeValue2[1]" w:storeItemID="{ECC39EBC-1E04-4883-9A56-AFD48FE8F33E}"/>
                          <w:text/>
                        </w:sdtPr>
                        <w:sdtContent>
                          <w:tc>
                            <w:tcPr>
                              <w:tcW w:w="1257" w:type="dxa"/>
                            </w:tcPr>
                            <w:p w:rsidRPr="00207BB4" w:rsidR="00F93873" w:rsidP="00723A59" w:rsidRDefault="00F93873" w14:paraId="4CD41705" w14:textId="26B93665">
                              <w:pPr>
                                <w:rPr>
                                  <w:sz w:val="16"/>
                                  <w:szCs w:val="16"/>
                                  <w:lang w:val="da-DK"/>
                                </w:rPr>
                              </w:pPr>
                              <w:r w:rsidRPr="00207BB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DimCodeValue2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Header/Line/DimCodeValue3"/>
                          <w:tag w:val="#Nav: Standard_Sales_Invoice_Custom/50101"/>
                          <w:id w:val="1784141696"/>
                          <w:placeholder>
                            <w:docPart w:val="BE843143C56143A99C1E40B02416EE21"/>
                          </w:placeholder>
                          <w:dataBinding w:prefixMappings="xmlns:ns0='urn:microsoft-dynamics-nav/reports/Standard_Sales_Invoice_Custom/50101/' " w:xpath="/ns0:NavWordReportXmlPart[1]/ns0:Header[1]/ns0:Line[1]/ns0:DimCodeValue3[1]" w:storeItemID="{ECC39EBC-1E04-4883-9A56-AFD48FE8F33E}"/>
                          <w:text/>
                        </w:sdtPr>
                        <w:sdtContent>
                          <w:tc>
                            <w:tcPr>
                              <w:tcW w:w="1258" w:type="dxa"/>
                            </w:tcPr>
                            <w:p w:rsidRPr="00207BB4" w:rsidR="00F93873" w:rsidP="00723A59" w:rsidRDefault="00F93873" w14:paraId="7F840835" w14:textId="64C13633">
                              <w:pPr>
                                <w:rPr>
                                  <w:sz w:val="16"/>
                                  <w:szCs w:val="16"/>
                                  <w:lang w:val="da-DK"/>
                                </w:rPr>
                              </w:pPr>
                              <w:r w:rsidRPr="00207BB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DimCodeValue3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Header/Line/DimCodeValue4"/>
                          <w:tag w:val="#Nav: Standard_Sales_Invoice_Custom/50101"/>
                          <w:id w:val="1003859088"/>
                          <w:placeholder>
                            <w:docPart w:val="6EB791FE1593458FB84736051476E088"/>
                          </w:placeholder>
                          <w:dataBinding w:prefixMappings="xmlns:ns0='urn:microsoft-dynamics-nav/reports/Standard_Sales_Invoice_Custom/50101/' " w:xpath="/ns0:NavWordReportXmlPart[1]/ns0:Header[1]/ns0:Line[1]/ns0:DimCodeValue4[1]" w:storeItemID="{ECC39EBC-1E04-4883-9A56-AFD48FE8F33E}"/>
                          <w:text/>
                        </w:sdtPr>
                        <w:sdtContent>
                          <w:tc>
                            <w:tcPr>
                              <w:tcW w:w="1257" w:type="dxa"/>
                            </w:tcPr>
                            <w:p w:rsidRPr="00207BB4" w:rsidR="00F93873" w:rsidP="00723A59" w:rsidRDefault="00F93873" w14:paraId="7706C6E5" w14:textId="6A1EB682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207BB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DimCodeValue4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Header/Line/DimCodeValue5"/>
                          <w:tag w:val="#Nav: Standard_Sales_Invoice_Custom/50101"/>
                          <w:id w:val="237217261"/>
                          <w:placeholder>
                            <w:docPart w:val="20EA8A6B8C2A42D6AB1F88350B63EBBC"/>
                          </w:placeholder>
                          <w:dataBinding w:prefixMappings="xmlns:ns0='urn:microsoft-dynamics-nav/reports/Standard_Sales_Invoice_Custom/50101/' " w:xpath="/ns0:NavWordReportXmlPart[1]/ns0:Header[1]/ns0:Line[1]/ns0:DimCodeValue5[1]" w:storeItemID="{ECC39EBC-1E04-4883-9A56-AFD48FE8F33E}"/>
                          <w:text/>
                        </w:sdtPr>
                        <w:sdtContent>
                          <w:tc>
                            <w:tcPr>
                              <w:tcW w:w="1258" w:type="dxa"/>
                            </w:tcPr>
                            <w:p w:rsidRPr="00207BB4" w:rsidR="00F93873" w:rsidP="00723A59" w:rsidRDefault="00F93873" w14:paraId="073BE0F4" w14:textId="12C4EE0D">
                              <w:pPr>
                                <w:rPr>
                                  <w:sz w:val="16"/>
                                  <w:szCs w:val="16"/>
                                  <w:lang w:val="en-AU"/>
                                </w:rPr>
                              </w:pPr>
                              <w:r w:rsidRPr="00207BB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DimCodeValue5</w:t>
                              </w:r>
                            </w:p>
                          </w:tc>
                        </w:sdtContent>
                      </w:sdt>
                    </w:tr>
                  </w:tbl>
                  <w:p w:rsidRPr="00F93873" w:rsidR="00F93873" w:rsidP="00F93873" w:rsidRDefault="00F93873" w14:paraId="23542721" w14:textId="6FCA50DC">
                    <w:pPr>
                      <w:rPr>
                        <w:lang w:val="da-DK"/>
                      </w:rPr>
                    </w:pPr>
                  </w:p>
                </w:tc>
                <w:tc>
                  <w:tcPr>
                    <w:tcW w:w="1416" w:type="dxa"/>
                    <w:vAlign w:val="center"/>
                  </w:tcPr>
                  <w:sdt>
                    <w:sdtPr>
                      <w:rPr>
                        <w:rFonts w:ascii="Arial" w:hAnsi="Arial" w:cs="Arial"/>
                      </w:rPr>
                      <w:alias w:val="#Nav: /Header/Line/Quantity_Line"/>
                      <w:tag w:val="#Nav: Standard_Sales_Invoice_Custom/50101"/>
                      <w:id w:val="382909601"/>
                      <w:placeholder>
                        <w:docPart w:val="D5866B5282944CAC8C91FDAD56D8CF44"/>
                      </w:placeholder>
                      <w:dataBinding w:prefixMappings="xmlns:ns0='urn:microsoft-dynamics-nav/reports/Standard_Sales_Invoice_Custom/50101/'" w:xpath="/ns0:NavWordReportXmlPart[1]/ns0:Header[1]/ns0:Line[1]/ns0:Quantity_Line[1]" w:storeItemID="{ECC39EBC-1E04-4883-9A56-AFD48FE8F33E}"/>
                      <w:text/>
                    </w:sdtPr>
                    <w:sdtContent>
                      <w:p w:rsidR="00235F3C" w:rsidP="002F64E4" w:rsidRDefault="00EF5E6A" w14:paraId="484A8973" w14:textId="4B27089F">
                        <w:pPr>
                          <w:pStyle w:val="LeftAlign"/>
                          <w:jc w:val="right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Quantity_Line</w:t>
                        </w:r>
                      </w:p>
                    </w:sdtContent>
                  </w:sdt>
                  <w:p w:rsidRPr="00235F3C" w:rsidR="00436AD3" w:rsidP="008E774F" w:rsidRDefault="00436AD3" w14:paraId="34C45E61" w14:textId="77777777">
                    <w:pPr>
                      <w:jc w:val="right"/>
                      <w:rPr>
                        <w:rFonts w:ascii="Arial" w:hAnsi="Arial" w:cs="Arial"/>
                        <w:sz w:val="20"/>
                        <w:szCs w:val="20"/>
                        <w:lang w:val="da-DK"/>
                      </w:rPr>
                    </w:pPr>
                  </w:p>
                  <w:tbl>
                    <w:tblPr>
                      <w:tblStyle w:val="TableGrid"/>
                      <w:tblW w:w="1287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287"/>
                    </w:tblGrid>
                    <w:tr w:rsidRPr="00207BB4" w:rsidR="003F0B68" w:rsidTr="00D45858" w14:paraId="20B7F558" w14:textId="77777777">
                      <w:trPr>
                        <w:trHeight w:val="315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Header/Line/DimCode6"/>
                          <w:tag w:val="#Nav: Standard_Sales_Invoice_Custom/50101"/>
                          <w:id w:val="-1363663991"/>
                          <w:placeholder>
                            <w:docPart w:val="51A6A9A24DE34B70A03E526511DE0567"/>
                          </w:placeholder>
                          <w:dataBinding w:prefixMappings="xmlns:ns0='urn:microsoft-dynamics-nav/reports/Standard_Sales_Invoice_Custom/50101/' " w:xpath="/ns0:NavWordReportXmlPart[1]/ns0:Header[1]/ns0:Line[1]/ns0:DimCode6[1]" w:storeItemID="{ECC39EBC-1E04-4883-9A56-AFD48FE8F33E}"/>
                          <w:text/>
                        </w:sdtPr>
                        <w:sdtContent>
                          <w:tc>
                            <w:tcPr>
                              <w:tcW w:w="1287" w:type="dxa"/>
                            </w:tcPr>
                            <w:p w:rsidRPr="00207BB4" w:rsidR="003F0B68" w:rsidP="00723A59" w:rsidRDefault="003F0B68" w14:paraId="2CE9CF06" w14:textId="14861694">
                              <w:pPr>
                                <w:rPr>
                                  <w:sz w:val="16"/>
                                  <w:szCs w:val="16"/>
                                  <w:lang w:val="da-DK"/>
                                </w:rPr>
                              </w:pPr>
                              <w:r w:rsidRPr="00723A59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DimCode6</w:t>
                              </w:r>
                            </w:p>
                          </w:tc>
                        </w:sdtContent>
                      </w:sdt>
                    </w:tr>
                    <w:tr w:rsidRPr="00207BB4" w:rsidR="003F0B68" w:rsidTr="00D45858" w14:paraId="18EEDF6A" w14:textId="77777777">
                      <w:trPr>
                        <w:trHeight w:val="298"/>
                      </w:trP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Header/Line/DimCodeValue6"/>
                          <w:tag w:val="#Nav: Standard_Sales_Invoice_Custom/50101"/>
                          <w:id w:val="-732469494"/>
                          <w:placeholder>
                            <w:docPart w:val="BE927B5165984527AEE7D6CAA0C63211"/>
                          </w:placeholder>
                          <w:dataBinding w:prefixMappings="xmlns:ns0='urn:microsoft-dynamics-nav/reports/Standard_Sales_Invoice_Custom/50101/' " w:xpath="/ns0:NavWordReportXmlPart[1]/ns0:Header[1]/ns0:Line[1]/ns0:DimCodeValue6[1]" w:storeItemID="{ECC39EBC-1E04-4883-9A56-AFD48FE8F33E}"/>
                          <w:text/>
                        </w:sdtPr>
                        <w:sdtContent>
                          <w:tc>
                            <w:tcPr>
                              <w:tcW w:w="1287" w:type="dxa"/>
                            </w:tcPr>
                            <w:p w:rsidRPr="00207BB4" w:rsidR="003F0B68" w:rsidP="00723A59" w:rsidRDefault="003F0B68" w14:paraId="4C4BF47B" w14:textId="0A8E4470">
                              <w:pPr>
                                <w:rPr>
                                  <w:sz w:val="16"/>
                                  <w:szCs w:val="16"/>
                                  <w:lang w:val="da-DK"/>
                                </w:rPr>
                              </w:pPr>
                              <w:r w:rsidRPr="00207BB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DimCodeValue6</w:t>
                              </w:r>
                            </w:p>
                          </w:tc>
                        </w:sdtContent>
                      </w:sdt>
                    </w:tr>
                  </w:tbl>
                  <w:p w:rsidRPr="00F93873" w:rsidR="003F0B68" w:rsidP="00165566" w:rsidRDefault="003F0B68" w14:paraId="04F4BA80" w14:textId="7ECF89EB">
                    <w:pPr>
                      <w:rPr>
                        <w:lang w:val="da-DK"/>
                      </w:rPr>
                    </w:pPr>
                  </w:p>
                </w:tc>
                <w:tc>
                  <w:tcPr>
                    <w:tcW w:w="640" w:type="pct"/>
                    <w:vAlign w:val="center"/>
                  </w:tcPr>
                  <w:sdt>
                    <w:sdtPr>
                      <w:rPr>
                        <w:rFonts w:ascii="Arial" w:hAnsi="Arial" w:cs="Arial"/>
                      </w:rPr>
                      <w:alias w:val="#Nav: /Header/Line/UnitPrice"/>
                      <w:tag w:val="#Nav: Standard_Sales_Invoice_Custom/50101"/>
                      <w:id w:val="-1855253106"/>
                      <w:placeholder>
                        <w:docPart w:val="0195F6C1B00E4066803A274829E702D5"/>
                      </w:placeholder>
                      <w:dataBinding w:prefixMappings="xmlns:ns0='urn:microsoft-dynamics-nav/reports/Standard_Sales_Invoice_Custom/50101/'" w:xpath="/ns0:NavWordReportXmlPart[1]/ns0:Header[1]/ns0:Line[1]/ns0:UnitPrice[1]" w:storeItemID="{ECC39EBC-1E04-4883-9A56-AFD48FE8F33E}"/>
                      <w:text/>
                    </w:sdtPr>
                    <w:sdtContent>
                      <w:p w:rsidR="00E271E3" w:rsidP="003E57DA" w:rsidRDefault="00E271E3" w14:paraId="71383936" w14:textId="17037EDE">
                        <w:pPr>
                          <w:pStyle w:val="LeftAlign"/>
                          <w:spacing w:after="0"/>
                          <w:jc w:val="right"/>
                          <w:rPr>
                            <w:rFonts w:ascii="Arial" w:hAnsi="Arial" w:cs="Arial"/>
                          </w:rPr>
                        </w:pPr>
                        <w:r w:rsidRPr="00BE37E4">
                          <w:rPr>
                            <w:rFonts w:ascii="Arial" w:hAnsi="Arial" w:cs="Arial"/>
                          </w:rPr>
                          <w:t>UnitPrice</w:t>
                        </w:r>
                      </w:p>
                    </w:sdtContent>
                  </w:sdt>
                  <w:p w:rsidR="00436AD3" w:rsidP="00BE37E4" w:rsidRDefault="00436AD3" w14:paraId="750EFE1C" w14:textId="77777777">
                    <w:pPr>
                      <w:pStyle w:val="LeftAlign"/>
                      <w:spacing w:after="0"/>
                      <w:jc w:val="right"/>
                      <w:rPr>
                        <w:rFonts w:ascii="Arial" w:hAnsi="Arial" w:cs="Arial"/>
                      </w:rPr>
                    </w:pPr>
                  </w:p>
                  <w:tbl>
                    <w:tblPr>
                      <w:tblStyle w:val="TableGrid"/>
                      <w:tblW w:w="1272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272"/>
                    </w:tblGrid>
                    <w:tr w:rsidRPr="00207BB4" w:rsidR="00FD0867" w:rsidTr="00C95E1A" w14:paraId="228269CE" w14:textId="77777777">
                      <w:trPr>
                        <w:trHeight w:val="289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Header/Line/DimCode7"/>
                          <w:tag w:val="#Nav: Standard_Sales_Invoice_Custom/50101"/>
                          <w:id w:val="1887526624"/>
                          <w:placeholder>
                            <w:docPart w:val="0F564A1CBEA34B33A4A2BDE8F2F5E95D"/>
                          </w:placeholder>
                          <w:dataBinding w:prefixMappings="xmlns:ns0='urn:microsoft-dynamics-nav/reports/Standard_Sales_Invoice_Custom/50101/' " w:xpath="/ns0:NavWordReportXmlPart[1]/ns0:Header[1]/ns0:Line[1]/ns0:DimCode7[1]" w:storeItemID="{ECC39EBC-1E04-4883-9A56-AFD48FE8F33E}"/>
                          <w:text/>
                        </w:sdtPr>
                        <w:sdtContent>
                          <w:tc>
                            <w:tcPr>
                              <w:tcW w:w="1272" w:type="dxa"/>
                            </w:tcPr>
                            <w:p w:rsidRPr="00207BB4" w:rsidR="00FD0867" w:rsidP="00723A59" w:rsidRDefault="00FD0867" w14:paraId="4AE73253" w14:textId="0A7B8A94">
                              <w:pPr>
                                <w:rPr>
                                  <w:sz w:val="16"/>
                                  <w:szCs w:val="16"/>
                                  <w:lang w:val="da-DK"/>
                                </w:rPr>
                              </w:pPr>
                              <w:r w:rsidRPr="00723A59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DimCode7</w:t>
                              </w:r>
                            </w:p>
                          </w:tc>
                        </w:sdtContent>
                      </w:sdt>
                    </w:tr>
                    <w:tr w:rsidRPr="00207BB4" w:rsidR="00FD0867" w:rsidTr="00A621A4" w14:paraId="28FDE42D" w14:textId="77777777">
                      <w:trPr>
                        <w:trHeight w:val="279"/>
                      </w:trP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Header/Line/DimCodeValue7"/>
                          <w:tag w:val="#Nav: Standard_Sales_Invoice_Custom/50101"/>
                          <w:id w:val="-1360351155"/>
                          <w:placeholder>
                            <w:docPart w:val="B7FEDFE009D445C1B936FD4DB82F2FE4"/>
                          </w:placeholder>
                          <w:dataBinding w:prefixMappings="xmlns:ns0='urn:microsoft-dynamics-nav/reports/Standard_Sales_Invoice_Custom/50101/' " w:xpath="/ns0:NavWordReportXmlPart[1]/ns0:Header[1]/ns0:Line[1]/ns0:DimCodeValue7[1]" w:storeItemID="{ECC39EBC-1E04-4883-9A56-AFD48FE8F33E}"/>
                          <w:text/>
                        </w:sdtPr>
                        <w:sdtContent>
                          <w:tc>
                            <w:tcPr>
                              <w:tcW w:w="1272" w:type="dxa"/>
                            </w:tcPr>
                            <w:p w:rsidRPr="00207BB4" w:rsidR="00FD0867" w:rsidP="00723A59" w:rsidRDefault="00FD0867" w14:paraId="0021BA8A" w14:textId="6D489FA5">
                              <w:pPr>
                                <w:rPr>
                                  <w:sz w:val="16"/>
                                  <w:szCs w:val="16"/>
                                  <w:lang w:val="da-DK"/>
                                </w:rPr>
                              </w:pPr>
                              <w:r w:rsidRPr="00207BB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DimCodeValue7</w:t>
                              </w:r>
                            </w:p>
                          </w:tc>
                        </w:sdtContent>
                      </w:sdt>
                    </w:tr>
                  </w:tbl>
                  <w:p w:rsidRPr="004445A5" w:rsidR="00ED6FE2" w:rsidP="00ED6FE2" w:rsidRDefault="00ED6FE2" w14:paraId="1A9C3E55" w14:textId="77777777">
                    <w:pPr>
                      <w:rPr>
                        <w:lang w:val="en-AU"/>
                      </w:rPr>
                    </w:pPr>
                  </w:p>
                </w:tc>
                <w:tc>
                  <w:tcPr>
                    <w:tcW w:w="1356" w:type="dxa"/>
                    <w:vAlign w:val="center"/>
                  </w:tcPr>
                  <w:sdt>
                    <w:sdtPr>
                      <w:rPr>
                        <w:rFonts w:ascii="Arial" w:hAnsi="Arial" w:cs="Arial"/>
                      </w:rPr>
                      <w:alias w:val="#Nav: /Header/Line/LineAmount_Line"/>
                      <w:tag w:val="#Nav: Standard_Sales_Invoice_Custom/50101"/>
                      <w:id w:val="-1829895906"/>
                      <w:placeholder>
                        <w:docPart w:val="3CCC969525AC40A7820C16807CC19549"/>
                      </w:placeholder>
                      <w:dataBinding w:prefixMappings="xmlns:ns0='urn:microsoft-dynamics-nav/reports/Standard_Sales_Invoice_Custom/50101/'" w:xpath="/ns0:NavWordReportXmlPart[1]/ns0:Header[1]/ns0:Line[1]/ns0:LineAmount_Line[1]" w:storeItemID="{ECC39EBC-1E04-4883-9A56-AFD48FE8F33E}"/>
                      <w:text/>
                    </w:sdtPr>
                    <w:sdtContent>
                      <w:p w:rsidR="00E271E3" w:rsidP="003E57DA" w:rsidRDefault="00E271E3" w14:paraId="591C5938" w14:textId="77777777">
                        <w:pPr>
                          <w:pStyle w:val="LeftAlign"/>
                          <w:spacing w:after="0"/>
                          <w:jc w:val="right"/>
                          <w:rPr>
                            <w:rFonts w:ascii="Arial" w:hAnsi="Arial" w:cs="Arial"/>
                          </w:rPr>
                        </w:pPr>
                        <w:r w:rsidRPr="002D675E">
                          <w:rPr>
                            <w:rFonts w:ascii="Arial" w:hAnsi="Arial" w:cs="Arial"/>
                          </w:rPr>
                          <w:t>LineAmount_Line</w:t>
                        </w:r>
                      </w:p>
                    </w:sdtContent>
                  </w:sdt>
                  <w:p w:rsidR="00436AD3" w:rsidP="002D6BAF" w:rsidRDefault="00436AD3" w14:paraId="6A1BF40C" w14:textId="77777777">
                    <w:pPr>
                      <w:pStyle w:val="RightAlign"/>
                      <w:rPr>
                        <w:rFonts w:ascii="Arial" w:hAnsi="Arial" w:cs="Arial"/>
                        <w:lang w:val="en-US"/>
                      </w:rPr>
                    </w:pPr>
                  </w:p>
                  <w:tbl>
                    <w:tblPr>
                      <w:tblStyle w:val="TableGrid"/>
                      <w:tblW w:w="1245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245"/>
                    </w:tblGrid>
                    <w:tr w:rsidRPr="00207BB4" w:rsidR="0080367C" w:rsidTr="00A621A4" w14:paraId="05821648" w14:textId="77777777">
                      <w:trPr>
                        <w:trHeight w:val="298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Header/Line/DimCode8"/>
                          <w:tag w:val="#Nav: Standard_Sales_Invoice_Custom/50101"/>
                          <w:id w:val="2028515123"/>
                          <w:placeholder>
                            <w:docPart w:val="437B723BF2794354952BB6129BB91B17"/>
                          </w:placeholder>
                          <w:dataBinding w:prefixMappings="xmlns:ns0='urn:microsoft-dynamics-nav/reports/Standard_Sales_Invoice_Custom/50101/' " w:xpath="/ns0:NavWordReportXmlPart[1]/ns0:Header[1]/ns0:Line[1]/ns0:DimCode8[1]" w:storeItemID="{ECC39EBC-1E04-4883-9A56-AFD48FE8F33E}"/>
                          <w:text/>
                        </w:sdtPr>
                        <w:sdtContent>
                          <w:tc>
                            <w:tcPr>
                              <w:tcW w:w="1245" w:type="dxa"/>
                            </w:tcPr>
                            <w:p w:rsidRPr="00207BB4" w:rsidR="0080367C" w:rsidP="00723A59" w:rsidRDefault="0080367C" w14:paraId="5D223CC4" w14:textId="7128CC8B">
                              <w:pPr>
                                <w:rPr>
                                  <w:sz w:val="16"/>
                                  <w:szCs w:val="16"/>
                                  <w:lang w:val="en-AU"/>
                                </w:rPr>
                              </w:pPr>
                              <w:r w:rsidRPr="00723A59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DimCode8</w:t>
                              </w:r>
                            </w:p>
                          </w:tc>
                        </w:sdtContent>
                      </w:sdt>
                    </w:tr>
                    <w:tr w:rsidRPr="00207BB4" w:rsidR="0080367C" w:rsidTr="00A621A4" w14:paraId="341BC45D" w14:textId="77777777">
                      <w:trPr>
                        <w:trHeight w:val="314"/>
                      </w:trP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Header/Line/DimCodeValue8"/>
                          <w:tag w:val="#Nav: Standard_Sales_Invoice_Custom/50101"/>
                          <w:id w:val="-1136173038"/>
                          <w:placeholder>
                            <w:docPart w:val="DAEF574B4DFE401E876F24877808F979"/>
                          </w:placeholder>
                          <w:dataBinding w:prefixMappings="xmlns:ns0='urn:microsoft-dynamics-nav/reports/Standard_Sales_Invoice_Custom/50101/' " w:xpath="/ns0:NavWordReportXmlPart[1]/ns0:Header[1]/ns0:Line[1]/ns0:DimCodeValue8[1]" w:storeItemID="{ECC39EBC-1E04-4883-9A56-AFD48FE8F33E}"/>
                          <w:text/>
                        </w:sdtPr>
                        <w:sdtContent>
                          <w:tc>
                            <w:tcPr>
                              <w:tcW w:w="1245" w:type="dxa"/>
                            </w:tcPr>
                            <w:p w:rsidRPr="00207BB4" w:rsidR="0080367C" w:rsidP="00723A59" w:rsidRDefault="0080367C" w14:paraId="6A9D6AEC" w14:textId="6B23E3E7">
                              <w:pPr>
                                <w:rPr>
                                  <w:sz w:val="16"/>
                                  <w:szCs w:val="16"/>
                                  <w:lang w:val="en-AU"/>
                                </w:rPr>
                              </w:pPr>
                              <w:r w:rsidRPr="00207BB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DimCodeValue8</w:t>
                              </w:r>
                            </w:p>
                          </w:tc>
                        </w:sdtContent>
                      </w:sdt>
                    </w:tr>
                  </w:tbl>
                  <w:p w:rsidRPr="0080367C" w:rsidR="0080367C" w:rsidP="0080367C" w:rsidRDefault="0080367C" w14:paraId="04F4BA85" w14:textId="1917827F">
                    <w:pPr>
                      <w:rPr>
                        <w:lang w:val="en-AU"/>
                      </w:rPr>
                    </w:pPr>
                  </w:p>
                </w:tc>
              </w:tr>
            </w:sdtContent>
          </w:sdt>
        </w:sdtContent>
      </w:sdt>
      <w:bookmarkEnd w:id="0"/>
    </w:tbl>
    <w:p w:rsidRPr="00B27B75" w:rsidR="00F556FC" w:rsidP="00C97053" w:rsidRDefault="00F556FC" w14:paraId="659B99F2" w14:textId="77777777">
      <w:pPr>
        <w:rPr>
          <w:rFonts w:ascii="Arial" w:hAnsi="Arial" w:cs="Arial"/>
          <w:sz w:val="20"/>
          <w:szCs w:val="20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2126"/>
      </w:tblGrid>
      <w:tr w:rsidRPr="00DB1383" w:rsidR="003B4B8A" w:rsidTr="00091E14" w14:paraId="4E37B4AD" w14:textId="77777777">
        <w:trPr>
          <w:trHeight w:val="312"/>
        </w:trPr>
        <w:tc>
          <w:tcPr>
            <w:tcW w:w="1134" w:type="dxa"/>
            <w:tcBorders>
              <w:top w:val="single" w:color="auto" w:sz="6" w:space="0"/>
            </w:tcBorders>
            <w:vAlign w:val="center"/>
          </w:tcPr>
          <w:p w:rsidRPr="009D78A9" w:rsidR="003B4B8A" w:rsidP="00666AC8" w:rsidRDefault="003B4B8A" w14:paraId="3E434E78" w14:textId="41E5AEAE">
            <w:pPr>
              <w:spacing w:after="0"/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da-DK"/>
              </w:rPr>
            </w:pPr>
            <w:r w:rsidRPr="009D78A9">
              <w:rPr>
                <w:rFonts w:ascii="Arial" w:hAnsi="Arial" w:cs="Arial"/>
                <w:b/>
                <w:bCs/>
                <w:sz w:val="20"/>
                <w:szCs w:val="20"/>
                <w:lang w:val="da-DK"/>
              </w:rPr>
              <w:t>Subtotal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da-DK"/>
            </w:rPr>
            <w:alias w:val="#Nav: /Header/Totals/TotalAmountExclInclVAT"/>
            <w:tag w:val="#Nav: Standard_Sales_Invoice_Custom/50101"/>
            <w:id w:val="1435790676"/>
            <w:placeholder>
              <w:docPart w:val="990629AC8C5B4939B9FC35B804D7C66F"/>
            </w:placeholder>
            <w:dataBinding w:prefixMappings="xmlns:ns0='urn:microsoft-dynamics-nav/reports/Standard_Sales_Invoice_Custom/50101/'" w:xpath="/ns0:NavWordReportXmlPart[1]/ns0:Header[1]/ns0:Totals[1]/ns0:TotalAmountExclInclVAT[1]" w:storeItemID="{ECC39EBC-1E04-4883-9A56-AFD48FE8F33E}"/>
            <w:text/>
          </w:sdtPr>
          <w:sdtContent>
            <w:tc>
              <w:tcPr>
                <w:tcW w:w="2126" w:type="dxa"/>
                <w:tcBorders>
                  <w:top w:val="single" w:color="auto" w:sz="6" w:space="0"/>
                </w:tcBorders>
                <w:vAlign w:val="center"/>
              </w:tcPr>
              <w:p w:rsidRPr="006248EE" w:rsidR="003B4B8A" w:rsidP="00C04F4E" w:rsidRDefault="003B4B8A" w14:paraId="37262A76" w14:textId="2535F379">
                <w:pPr>
                  <w:spacing w:after="0"/>
                  <w:jc w:val="right"/>
                  <w:rPr>
                    <w:rFonts w:ascii="Arial" w:hAnsi="Arial" w:cs="Arial"/>
                    <w:sz w:val="20"/>
                    <w:szCs w:val="20"/>
                    <w:lang w:val="da-DK"/>
                  </w:rPr>
                </w:pPr>
                <w:r>
                  <w:rPr>
                    <w:rFonts w:ascii="Arial" w:hAnsi="Arial" w:cs="Arial"/>
                    <w:sz w:val="20"/>
                    <w:szCs w:val="20"/>
                    <w:lang w:val="da-DK"/>
                  </w:rPr>
                  <w:t>TotalAmountExclInclVAT</w:t>
                </w:r>
              </w:p>
            </w:tc>
          </w:sdtContent>
        </w:sdt>
      </w:tr>
      <w:tr w:rsidRPr="00DB1383" w:rsidR="003B4B8A" w:rsidTr="00091E14" w14:paraId="3AB3092D" w14:textId="77777777">
        <w:trPr>
          <w:trHeight w:val="312"/>
        </w:trPr>
        <w:tc>
          <w:tcPr>
            <w:tcW w:w="1134" w:type="dxa"/>
            <w:tcBorders>
              <w:bottom w:val="single" w:color="auto" w:sz="6" w:space="0"/>
            </w:tcBorders>
            <w:vAlign w:val="center"/>
          </w:tcPr>
          <w:p w:rsidRPr="006248EE" w:rsidR="003B4B8A" w:rsidP="00666AC8" w:rsidRDefault="003B4B8A" w14:paraId="188348F6" w14:textId="20F9D6BA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248EE">
              <w:rPr>
                <w:rFonts w:ascii="Arial" w:hAnsi="Arial" w:cs="Arial"/>
                <w:sz w:val="20"/>
                <w:szCs w:val="20"/>
              </w:rPr>
              <w:t>GST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#Nav: /Header/Totals/TotalVATAmount"/>
            <w:tag w:val="#Nav: Standard_Sales_Invoice_Custom/50101"/>
            <w:id w:val="2080631883"/>
            <w:placeholder>
              <w:docPart w:val="990629AC8C5B4939B9FC35B804D7C66F"/>
            </w:placeholder>
            <w:dataBinding w:prefixMappings="xmlns:ns0='urn:microsoft-dynamics-nav/reports/Standard_Sales_Invoice_Custom/50101/'" w:xpath="/ns0:NavWordReportXmlPart[1]/ns0:Header[1]/ns0:Totals[1]/ns0:TotalVATAmount[1]" w:storeItemID="{ECC39EBC-1E04-4883-9A56-AFD48FE8F33E}"/>
            <w:text/>
          </w:sdtPr>
          <w:sdtContent>
            <w:tc>
              <w:tcPr>
                <w:tcW w:w="2126" w:type="dxa"/>
                <w:tcBorders>
                  <w:bottom w:val="single" w:color="auto" w:sz="6" w:space="0"/>
                </w:tcBorders>
                <w:vAlign w:val="center"/>
              </w:tcPr>
              <w:p w:rsidRPr="006248EE" w:rsidR="003B4B8A" w:rsidP="00C04F4E" w:rsidRDefault="003B4B8A" w14:paraId="7F92B83D" w14:textId="0C3D8539">
                <w:pPr>
                  <w:spacing w:after="0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248EE">
                  <w:rPr>
                    <w:rFonts w:ascii="Arial" w:hAnsi="Arial" w:cs="Arial"/>
                    <w:sz w:val="20"/>
                    <w:szCs w:val="20"/>
                  </w:rPr>
                  <w:t>TotalVATAmount</w:t>
                </w:r>
              </w:p>
            </w:tc>
          </w:sdtContent>
        </w:sdt>
      </w:tr>
      <w:tr w:rsidRPr="00DB1383" w:rsidR="003B4B8A" w:rsidTr="00091E14" w14:paraId="7AD848FB" w14:textId="77777777">
        <w:trPr>
          <w:trHeight w:val="312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6248EE" w:rsidR="003B4B8A" w:rsidP="00666AC8" w:rsidRDefault="009D78A9" w14:paraId="1177BA23" w14:textId="11129B2C">
            <w:pPr>
              <w:spacing w:before="4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  <w:sdt>
          <w:sdtPr>
            <w:rPr>
              <w:rFonts w:ascii="Arial" w:hAnsi="Arial" w:cs="Arial"/>
              <w:b/>
              <w:sz w:val="20"/>
              <w:szCs w:val="20"/>
            </w:rPr>
            <w:alias w:val="#Nav: /Header/Totals/TotalAmountIncludingVAT"/>
            <w:tag w:val="#Nav: Standard_Sales_Invoice_Custom/50101"/>
            <w:id w:val="-1757747720"/>
            <w:placeholder>
              <w:docPart w:val="A1BF0164F1D14D5680E82E99A8FE06A9"/>
            </w:placeholder>
            <w:dataBinding w:prefixMappings="xmlns:ns0='urn:microsoft-dynamics-nav/reports/Standard_Sales_Invoice_Custom/50101/'" w:xpath="/ns0:NavWordReportXmlPart[1]/ns0:Header[1]/ns0:Totals[1]/ns0:TotalAmountIncludingVAT[1]" w:storeItemID="{ECC39EBC-1E04-4883-9A56-AFD48FE8F33E}"/>
            <w:text/>
          </w:sdtPr>
          <w:sdtContent>
            <w:tc>
              <w:tcPr>
                <w:tcW w:w="2126" w:type="dxa"/>
                <w:tcBorders>
                  <w:top w:val="single" w:color="auto" w:sz="6" w:space="0"/>
                  <w:bottom w:val="single" w:color="auto" w:sz="6" w:space="0"/>
                </w:tcBorders>
                <w:vAlign w:val="center"/>
              </w:tcPr>
              <w:p w:rsidRPr="006248EE" w:rsidR="003B4B8A" w:rsidP="00C04F4E" w:rsidRDefault="003B4B8A" w14:paraId="392C7D86" w14:textId="534CC8EA">
                <w:pPr>
                  <w:spacing w:before="40" w:line="240" w:lineRule="auto"/>
                  <w:jc w:val="right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6248EE">
                  <w:rPr>
                    <w:rFonts w:ascii="Arial" w:hAnsi="Arial" w:cs="Arial"/>
                    <w:b/>
                    <w:sz w:val="20"/>
                    <w:szCs w:val="20"/>
                  </w:rPr>
                  <w:t>TotalAmountIncludingVAT</w:t>
                </w:r>
              </w:p>
            </w:tc>
          </w:sdtContent>
        </w:sdt>
      </w:tr>
    </w:tbl>
    <w:p w:rsidRPr="004B7837" w:rsidR="008166C0" w:rsidP="00FF5235" w:rsidRDefault="008166C0" w14:paraId="04F4BAA5" w14:textId="64C89F64">
      <w:pPr>
        <w:spacing w:before="60" w:after="60"/>
        <w:ind w:right="144"/>
        <w:rPr>
          <w:rFonts w:ascii="Arial" w:hAnsi="Arial" w:cs="Arial"/>
        </w:rPr>
      </w:pPr>
    </w:p>
    <w:p w:rsidRPr="00C54395" w:rsidR="00274A22" w:rsidP="00FF5235" w:rsidRDefault="00274A22" w14:paraId="736A389A" w14:textId="76B82568">
      <w:pPr>
        <w:spacing w:before="60" w:after="60"/>
        <w:ind w:right="144"/>
        <w:rPr>
          <w:rFonts w:ascii="Arial" w:hAnsi="Arial" w:cs="Arial"/>
          <w:b/>
        </w:rPr>
      </w:pPr>
    </w:p>
    <w:p w:rsidRPr="00B40B9F" w:rsidR="00274A22" w:rsidP="00FF5235" w:rsidRDefault="00274A22" w14:paraId="24542D9A" w14:textId="77777777">
      <w:pPr>
        <w:spacing w:before="60" w:after="60"/>
        <w:ind w:right="144"/>
        <w:rPr>
          <w:rFonts w:ascii="Arial" w:hAnsi="Arial" w:cs="Arial"/>
          <w:b/>
        </w:rPr>
      </w:pPr>
    </w:p>
    <w:p w:rsidR="00274A22" w:rsidP="00FF5235" w:rsidRDefault="00274A22" w14:paraId="08355B89" w14:textId="77777777">
      <w:pPr>
        <w:spacing w:before="60" w:after="60"/>
        <w:ind w:right="144"/>
        <w:rPr>
          <w:rFonts w:ascii="Arial" w:hAnsi="Arial" w:cs="Arial"/>
        </w:rPr>
      </w:pPr>
    </w:p>
    <w:p w:rsidR="00CB05FD" w:rsidP="00693F39" w:rsidRDefault="00CB05FD" w14:paraId="1E42EC0E" w14:textId="77777777">
      <w:pPr>
        <w:spacing w:before="60" w:after="60"/>
        <w:ind w:right="144"/>
        <w:rPr>
          <w:rFonts w:ascii="Arial" w:hAnsi="Arial" w:cs="Arial"/>
          <w:sz w:val="20"/>
          <w:szCs w:val="20"/>
          <w:lang w:val="en-AU"/>
        </w:rPr>
      </w:pPr>
    </w:p>
    <w:p w:rsidRPr="00B54818" w:rsidR="00693F39" w:rsidP="00693F39" w:rsidRDefault="00693F39" w14:paraId="278A4581" w14:textId="379BDC1D">
      <w:pPr>
        <w:spacing w:before="60" w:after="60"/>
        <w:ind w:right="144"/>
        <w:rPr>
          <w:rFonts w:ascii="Arial" w:hAnsi="Arial" w:cs="Arial"/>
          <w:sz w:val="20"/>
          <w:szCs w:val="20"/>
          <w:lang w:val="en-AU"/>
        </w:rPr>
      </w:pPr>
      <w:r w:rsidRPr="00B54818">
        <w:rPr>
          <w:rFonts w:ascii="Arial" w:hAnsi="Arial" w:cs="Arial"/>
          <w:sz w:val="20"/>
          <w:szCs w:val="20"/>
          <w:lang w:val="en-AU"/>
        </w:rPr>
        <w:t xml:space="preserve">Please send remittance advice to </w:t>
      </w:r>
      <w:r w:rsidRPr="00DA73A1">
        <w:rPr>
          <w:rFonts w:ascii="Arial" w:hAnsi="Arial" w:cs="Arial"/>
          <w:b/>
          <w:bCs/>
          <w:sz w:val="20"/>
          <w:szCs w:val="20"/>
          <w:lang w:val="en-AU"/>
        </w:rPr>
        <w:t>finance@sunnyhaven.ngo.org.au</w:t>
      </w:r>
    </w:p>
    <w:tbl>
      <w:tblPr>
        <w:tblStyle w:val="TableGrid"/>
        <w:tblW w:w="2764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099"/>
        <w:gridCol w:w="3777"/>
      </w:tblGrid>
      <w:tr w:rsidRPr="00DB1383" w:rsidR="00274A22" w:rsidTr="00B54818" w14:paraId="519AD049" w14:textId="77777777">
        <w:trPr>
          <w:trHeight w:val="289"/>
        </w:trPr>
        <w:tc>
          <w:tcPr>
            <w:tcW w:w="1786" w:type="pct"/>
            <w:vAlign w:val="center"/>
          </w:tcPr>
          <w:p w:rsidRPr="00693F39" w:rsidR="00274A22" w:rsidP="00274A22" w:rsidRDefault="00274A22" w14:paraId="3947281E" w14:textId="56CBE7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3F3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Account </w:t>
            </w:r>
            <w:r w:rsidRPr="00693F39" w:rsidR="00F24588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da-DK"/>
            </w:rPr>
            <w:alias w:val="#Nav: /Header/CompanyAddress1"/>
            <w:tag w:val="#Nav: Standard_Sales_Invoice_Custom/50101"/>
            <w:id w:val="-1332827524"/>
            <w:placeholder>
              <w:docPart w:val="DefaultPlaceholder_-1854013440"/>
            </w:placeholder>
            <w:dataBinding w:prefixMappings="xmlns:ns0='urn:microsoft-dynamics-nav/reports/Standard_Sales_Invoice_Custom/50101/'" w:xpath="/ns0:NavWordReportXmlPart[1]/ns0:Header[1]/ns0:CompanyAddress1[1]" w:storeItemID="{ECC39EBC-1E04-4883-9A56-AFD48FE8F33E}"/>
            <w:text/>
          </w:sdtPr>
          <w:sdtContent>
            <w:tc>
              <w:tcPr>
                <w:tcW w:w="3214" w:type="pct"/>
                <w:vAlign w:val="center"/>
              </w:tcPr>
              <w:p w:rsidRPr="00274A22" w:rsidR="00274A22" w:rsidP="00274A22" w:rsidRDefault="00274A22" w14:paraId="79DAD1C0" w14:textId="0750D508">
                <w:pPr>
                  <w:rPr>
                    <w:rFonts w:ascii="Arial" w:hAnsi="Arial" w:cs="Arial"/>
                    <w:sz w:val="20"/>
                    <w:szCs w:val="20"/>
                    <w:lang w:val="da-DK"/>
                  </w:rPr>
                </w:pPr>
                <w:r>
                  <w:rPr>
                    <w:rFonts w:ascii="Arial" w:hAnsi="Arial" w:cs="Arial"/>
                    <w:sz w:val="20"/>
                    <w:szCs w:val="20"/>
                    <w:lang w:val="da-DK"/>
                  </w:rPr>
                  <w:t>CompanyAddress1</w:t>
                </w:r>
              </w:p>
            </w:tc>
          </w:sdtContent>
        </w:sdt>
      </w:tr>
      <w:tr w:rsidRPr="00DB1383" w:rsidR="00274A22" w:rsidTr="00B54818" w14:paraId="300EBA88" w14:textId="77777777">
        <w:trPr>
          <w:trHeight w:val="289"/>
        </w:trPr>
        <w:tc>
          <w:tcPr>
            <w:tcW w:w="1786" w:type="pct"/>
            <w:vAlign w:val="center"/>
          </w:tcPr>
          <w:p w:rsidRPr="00693F39" w:rsidR="00274A22" w:rsidP="00274A22" w:rsidRDefault="00274A22" w14:paraId="4AA6E1E6" w14:textId="1226FD1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3F39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 xml:space="preserve">BSB 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#Nav: /Header/CompanyBankBranchNo"/>
            <w:tag w:val="#Nav: Standard_Sales_Invoice_Custom/50101"/>
            <w:id w:val="284392527"/>
            <w:placeholder>
              <w:docPart w:val="DefaultPlaceholder_-1854013440"/>
            </w:placeholder>
            <w:dataBinding w:prefixMappings="xmlns:ns0='urn:microsoft-dynamics-nav/reports/Standard_Sales_Invoice_Custom/50101/'" w:xpath="/ns0:NavWordReportXmlPart[1]/ns0:Header[1]/ns0:CompanyBankBranchNo[1]" w:storeItemID="{ECC39EBC-1E04-4883-9A56-AFD48FE8F33E}"/>
            <w:text/>
          </w:sdtPr>
          <w:sdtContent>
            <w:tc>
              <w:tcPr>
                <w:tcW w:w="3214" w:type="pct"/>
                <w:vAlign w:val="center"/>
              </w:tcPr>
              <w:p w:rsidRPr="00274A22" w:rsidR="00274A22" w:rsidP="00274A22" w:rsidRDefault="00274A22" w14:paraId="7F350506" w14:textId="64361589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CompanyBankBranchNo</w:t>
                </w:r>
              </w:p>
            </w:tc>
          </w:sdtContent>
        </w:sdt>
      </w:tr>
      <w:tr w:rsidRPr="00DB1383" w:rsidR="00274A22" w:rsidTr="00B54818" w14:paraId="3EDB57A7" w14:textId="77777777">
        <w:trPr>
          <w:trHeight w:val="289"/>
        </w:trPr>
        <w:tc>
          <w:tcPr>
            <w:tcW w:w="1786" w:type="pct"/>
            <w:vAlign w:val="center"/>
          </w:tcPr>
          <w:p w:rsidRPr="00693F39" w:rsidR="00274A22" w:rsidP="00274A22" w:rsidRDefault="00274A22" w14:paraId="6077FC2F" w14:textId="7961FF8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3F39">
              <w:rPr>
                <w:rFonts w:ascii="Arial" w:hAnsi="Arial" w:cs="Arial"/>
                <w:b/>
                <w:bCs/>
                <w:sz w:val="20"/>
                <w:szCs w:val="20"/>
              </w:rPr>
              <w:t>Account Number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#Nav: /Header/CompanyBankAccountNo"/>
            <w:tag w:val="#Nav: Standard_Sales_Invoice_Custom/50101"/>
            <w:id w:val="-173738899"/>
            <w:placeholder>
              <w:docPart w:val="5DC54C5A5FF248D1B9F2C57BB0C14627"/>
            </w:placeholder>
            <w:dataBinding w:prefixMappings="xmlns:ns0='urn:microsoft-dynamics-nav/reports/Standard_Sales_Invoice_Custom/50101/'" w:xpath="/ns0:NavWordReportXmlPart[1]/ns0:Header[1]/ns0:CompanyBankAccountNo[1]" w:storeItemID="{ECC39EBC-1E04-4883-9A56-AFD48FE8F33E}"/>
            <w:text/>
          </w:sdtPr>
          <w:sdtContent>
            <w:tc>
              <w:tcPr>
                <w:tcW w:w="3214" w:type="pct"/>
                <w:vAlign w:val="center"/>
              </w:tcPr>
              <w:p w:rsidRPr="00274A22" w:rsidR="00274A22" w:rsidP="00274A22" w:rsidRDefault="00274A22" w14:paraId="76128092" w14:textId="3F947353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274A22">
                  <w:rPr>
                    <w:rFonts w:ascii="Arial" w:hAnsi="Arial" w:cs="Arial"/>
                    <w:sz w:val="20"/>
                    <w:szCs w:val="20"/>
                    <w:lang w:val="da-DK"/>
                  </w:rPr>
                  <w:t>CompanyBankAccountNo</w:t>
                </w:r>
              </w:p>
            </w:tc>
          </w:sdtContent>
        </w:sdt>
      </w:tr>
    </w:tbl>
    <w:p w:rsidRPr="00DB1383" w:rsidR="0064624D" w:rsidP="00FF5235" w:rsidRDefault="0064624D" w14:paraId="372B86B0" w14:textId="77777777">
      <w:pPr>
        <w:spacing w:before="60" w:after="60"/>
        <w:ind w:right="144"/>
        <w:rPr>
          <w:rFonts w:ascii="Arial" w:hAnsi="Arial" w:cs="Arial"/>
        </w:rPr>
      </w:pPr>
    </w:p>
    <w:sectPr w:rsidRPr="00DB1383" w:rsidR="0064624D" w:rsidSect="006F4EE4">
      <w:headerReference w:type="even" r:id="rId12"/>
      <w:headerReference w:type="default" r:id="rId13"/>
      <w:footerReference w:type="first" r:id="rId14"/>
      <w:pgSz w:w="11906" w:h="16838" w:code="9"/>
      <w:pgMar w:top="720" w:right="720" w:bottom="720" w:left="556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3F83" w:rsidP="00E40C63" w:rsidRDefault="00DD3F83" w14:paraId="3E140FF2" w14:textId="77777777">
      <w:pPr>
        <w:spacing w:after="0"/>
      </w:pPr>
      <w:r>
        <w:separator/>
      </w:r>
    </w:p>
    <w:p w:rsidR="00DD3F83" w:rsidRDefault="00DD3F83" w14:paraId="22B47BC6" w14:textId="77777777"/>
  </w:endnote>
  <w:endnote w:type="continuationSeparator" w:id="0">
    <w:p w:rsidR="00DD3F83" w:rsidP="00E40C63" w:rsidRDefault="00DD3F83" w14:paraId="0C73E007" w14:textId="77777777">
      <w:pPr>
        <w:spacing w:after="0"/>
      </w:pPr>
      <w:r>
        <w:continuationSeparator/>
      </w:r>
    </w:p>
    <w:p w:rsidR="00DD3F83" w:rsidRDefault="00DD3F83" w14:paraId="54661E9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31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693"/>
      <w:gridCol w:w="2658"/>
      <w:gridCol w:w="4132"/>
    </w:tblGrid>
    <w:tr w:rsidR="00C97053" w:rsidTr="00C97053" w14:paraId="04F4BABD" w14:textId="77777777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Name_Lbl"/>
          <w:tag w:val="#Nav: Standard_Sales_Invoice_Custom/50101"/>
          <w:id w:val="1621726738"/>
          <w:placeholder>
            <w:docPart w:val="D407BB4A1A8B4EBFA70D337840BA4ACE"/>
          </w:placeholder>
          <w:dataBinding w:prefixMappings="xmlns:ns0='urn:microsoft-dynamics-nav/reports/Standard_Sales_Invoice_Custom/50101/'" w:xpath="/ns0:NavWordReportXmlPart[1]/ns0:Header[1]/ns0:CompanyBankName_Lbl[1]" w:storeItemID="{ECC39EBC-1E04-4883-9A56-AFD48FE8F33E}"/>
          <w:text/>
        </w:sdtPr>
        <w:sdtContent>
          <w:tc>
            <w:tcPr>
              <w:tcW w:w="1761" w:type="pct"/>
            </w:tcPr>
            <w:p w:rsidRPr="003260F6" w:rsidR="00C97053" w:rsidP="00C43401" w:rsidRDefault="00C97053" w14:paraId="04F4BAB9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ard_Sales_Invoice_Custom/50101"/>
          <w:id w:val="-303618989"/>
          <w:placeholder>
            <w:docPart w:val="D407BB4A1A8B4EBFA70D337840BA4ACE"/>
          </w:placeholder>
          <w:dataBinding w:prefixMappings="xmlns:ns0='urn:microsoft-dynamics-nav/reports/Standard_Sales_Invoice_Custom/50101/'" w:xpath="/ns0:NavWordReportXmlPart[1]/ns0:Header[1]/ns0:CompanyBankBranchNo_Lbl[1]" w:storeItemID="{ECC39EBC-1E04-4883-9A56-AFD48FE8F33E}"/>
          <w:text/>
        </w:sdtPr>
        <w:sdtContent>
          <w:tc>
            <w:tcPr>
              <w:tcW w:w="1268" w:type="pct"/>
            </w:tcPr>
            <w:p w:rsidRPr="003260F6" w:rsidR="00C97053" w:rsidP="00C97053" w:rsidRDefault="00C97053" w14:paraId="04F4BABA" w14:textId="77777777">
              <w:pPr>
                <w:pStyle w:val="Heading2"/>
                <w:jc w:val="center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ard_Sales_Invoice_Custom/50101"/>
          <w:id w:val="-1145497313"/>
          <w:placeholder>
            <w:docPart w:val="D407BB4A1A8B4EBFA70D337840BA4ACE"/>
          </w:placeholder>
          <w:dataBinding w:prefixMappings="xmlns:ns0='urn:microsoft-dynamics-nav/reports/Standard_Sales_Invoice_Custom/50101/'" w:xpath="/ns0:NavWordReportXmlPart[1]/ns0:Header[1]/ns0:CompanyBankAccountNo_Lbl[1]" w:storeItemID="{ECC39EBC-1E04-4883-9A56-AFD48FE8F33E}"/>
          <w:text/>
        </w:sdtPr>
        <w:sdtContent>
          <w:tc>
            <w:tcPr>
              <w:tcW w:w="1971" w:type="pct"/>
              <w:tcMar>
                <w:right w:w="0" w:type="dxa"/>
              </w:tcMar>
            </w:tcPr>
            <w:p w:rsidRPr="003260F6" w:rsidR="00C97053" w:rsidP="00C97053" w:rsidRDefault="00C97053" w14:paraId="04F4BABB" w14:textId="77777777">
              <w:pPr>
                <w:pStyle w:val="Heading2"/>
                <w:jc w:val="right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</w:tr>
    <w:tr w:rsidRPr="00F83594" w:rsidR="00C97053" w:rsidTr="00C97053" w14:paraId="04F4BAC2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Invoice_Custom/50101"/>
          <w:id w:val="2128658290"/>
          <w:placeholder>
            <w:docPart w:val="D407BB4A1A8B4EBFA70D337840BA4ACE"/>
          </w:placeholder>
          <w:dataBinding w:prefixMappings="xmlns:ns0='urn:microsoft-dynamics-nav/reports/Standard_Sales_Invoice_Custom/50101/'" w:xpath="/ns0:NavWordReportXmlPart[1]/ns0:Header[1]/ns0:CompanyBankName[1]" w:storeItemID="{ECC39EBC-1E04-4883-9A56-AFD48FE8F33E}"/>
          <w:text/>
        </w:sdtPr>
        <w:sdtContent>
          <w:tc>
            <w:tcPr>
              <w:tcW w:w="1761" w:type="pct"/>
            </w:tcPr>
            <w:p w:rsidRPr="005A2FAF" w:rsidR="00C97053" w:rsidP="00C43401" w:rsidRDefault="00C97053" w14:paraId="04F4BABE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Invoice_Custom/50101"/>
          <w:id w:val="-1001884951"/>
          <w:placeholder>
            <w:docPart w:val="D407BB4A1A8B4EBFA70D337840BA4ACE"/>
          </w:placeholder>
          <w:dataBinding w:prefixMappings="xmlns:ns0='urn:microsoft-dynamics-nav/reports/Standard_Sales_Invoice_Custom/50101/'" w:xpath="/ns0:NavWordReportXmlPart[1]/ns0:Header[1]/ns0:CompanyBankBranchNo[1]" w:storeItemID="{ECC39EBC-1E04-4883-9A56-AFD48FE8F33E}"/>
          <w:text/>
        </w:sdtPr>
        <w:sdtContent>
          <w:tc>
            <w:tcPr>
              <w:tcW w:w="1268" w:type="pct"/>
            </w:tcPr>
            <w:p w:rsidRPr="005A2FAF" w:rsidR="00C97053" w:rsidP="00C97053" w:rsidRDefault="00C97053" w14:paraId="04F4BABF" w14:textId="77777777">
              <w:pPr>
                <w:jc w:val="center"/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_Custom/50101"/>
          <w:id w:val="413605402"/>
          <w:placeholder>
            <w:docPart w:val="D407BB4A1A8B4EBFA70D337840BA4ACE"/>
          </w:placeholder>
          <w:dataBinding w:prefixMappings="xmlns:ns0='urn:microsoft-dynamics-nav/reports/Standard_Sales_Invoice_Custom/50101/'" w:xpath="/ns0:NavWordReportXmlPart[1]/ns0:Header[1]/ns0:CompanyBankAccountNo[1]" w:storeItemID="{ECC39EBC-1E04-4883-9A56-AFD48FE8F33E}"/>
          <w:text/>
        </w:sdtPr>
        <w:sdtContent>
          <w:tc>
            <w:tcPr>
              <w:tcW w:w="1971" w:type="pct"/>
              <w:tcMar>
                <w:right w:w="0" w:type="dxa"/>
              </w:tcMar>
            </w:tcPr>
            <w:p w:rsidRPr="005A2FAF" w:rsidR="00C97053" w:rsidP="00C97053" w:rsidRDefault="00C97053" w14:paraId="04F4BAC0" w14:textId="77777777">
              <w:pPr>
                <w:jc w:val="right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</w:tr>
  </w:tbl>
  <w:p w:rsidRPr="005C497A" w:rsidR="00C43401" w:rsidRDefault="00C43401" w14:paraId="04F4BAC3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3F83" w:rsidP="00E40C63" w:rsidRDefault="00DD3F83" w14:paraId="34EBE22E" w14:textId="77777777">
      <w:pPr>
        <w:spacing w:after="0"/>
      </w:pPr>
      <w:r>
        <w:separator/>
      </w:r>
    </w:p>
    <w:p w:rsidR="00DD3F83" w:rsidRDefault="00DD3F83" w14:paraId="5850D76D" w14:textId="77777777"/>
  </w:footnote>
  <w:footnote w:type="continuationSeparator" w:id="0">
    <w:p w:rsidR="00DD3F83" w:rsidP="00E40C63" w:rsidRDefault="00DD3F83" w14:paraId="39417839" w14:textId="77777777">
      <w:pPr>
        <w:spacing w:after="0"/>
      </w:pPr>
      <w:r>
        <w:continuationSeparator/>
      </w:r>
    </w:p>
    <w:p w:rsidR="00DD3F83" w:rsidRDefault="00DD3F83" w14:paraId="1FADEB5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5D9B" w:rsidRDefault="00E75D9B" w14:paraId="024F0BC9" w14:textId="77777777">
    <w:pPr>
      <w:pStyle w:val="Header"/>
    </w:pPr>
  </w:p>
  <w:p w:rsidR="00E70259" w:rsidRDefault="00E70259" w14:paraId="55FC6896" w14:textId="77777777"/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A2D8B" w:rsidRDefault="004A2D8B" w14:paraId="7A1A53AD" w14:textId="77777777"/>
  <w:p w:rsidR="004A2D8B" w:rsidRDefault="004A2D8B" w14:paraId="79395524" w14:textId="77777777"/>
  <w:tbl>
    <w:tblPr>
      <w:tblStyle w:val="TableGrid"/>
      <w:tblW w:w="5000" w:type="pct"/>
      <w:jc w:val="righ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131"/>
      <w:gridCol w:w="3499"/>
    </w:tblGrid>
    <w:tr w:rsidRPr="003C4131" w:rsidR="0064411B" w:rsidTr="00E271E3" w14:paraId="04F4BAB2" w14:textId="77777777">
      <w:trPr>
        <w:trHeight w:val="1560"/>
        <w:jc w:val="right"/>
      </w:trPr>
      <w:tc>
        <w:tcPr>
          <w:tcW w:w="3354" w:type="pct"/>
        </w:tcPr>
        <w:p w:rsidRPr="00F1167C" w:rsidR="00A50DBD" w:rsidP="00F1167C" w:rsidRDefault="004A2D8B" w14:paraId="7903C40C" w14:textId="08E588A9">
          <w:pPr>
            <w:contextualSpacing/>
            <w:rPr>
              <w:rFonts w:ascii="Arial Nova Light" w:hAnsi="Arial Nova Light"/>
              <w:sz w:val="44"/>
              <w:szCs w:val="44"/>
            </w:rPr>
          </w:pPr>
          <w:r w:rsidRPr="00AF0830">
            <w:rPr>
              <w:rFonts w:ascii="Arial Nova Light" w:hAnsi="Arial Nova Light"/>
              <w:sz w:val="52"/>
              <w:szCs w:val="52"/>
            </w:rPr>
            <w:t>T</w:t>
          </w:r>
          <w:r w:rsidRPr="00AF0830" w:rsidR="00A50DBD">
            <w:rPr>
              <w:rFonts w:ascii="Arial Nova Light" w:hAnsi="Arial Nova Light"/>
              <w:sz w:val="52"/>
              <w:szCs w:val="52"/>
            </w:rPr>
            <w:t>ax Invoice</w:t>
          </w:r>
        </w:p>
      </w:tc>
      <w:tc>
        <w:tcPr>
          <w:tcW w:w="1646" w:type="pct"/>
        </w:tcPr>
        <w:sdt>
          <w:sdtPr>
            <w:rPr>
              <w:rFonts w:ascii="Arial Nova Light" w:hAnsi="Arial Nova Light"/>
              <w:b/>
            </w:rPr>
            <w:alias w:val="#Nav: /Header/CompanyPicture"/>
            <w:tag w:val="#Nav: Standard_Sales_Invoice_Custom/50101"/>
            <w:id w:val="1286160933"/>
            <w:showingPlcHdr/>
            <w:dataBinding w:prefixMappings="xmlns:ns0='urn:microsoft-dynamics-nav/reports/Standard_Sales_Invoice_Custom/50101/'" w:xpath="/ns0:NavWordReportXmlPart[1]/ns0:Header[1]/ns0:CompanyPicture[1]" w:storeItemID="{ECC39EBC-1E04-4883-9A56-AFD48FE8F33E}"/>
            <w:picture/>
          </w:sdtPr>
          <w:sdtContent>
            <w:p w:rsidRPr="003C4131" w:rsidR="00A50DBD" w:rsidP="00C43401" w:rsidRDefault="00A50DBD" w14:paraId="04F4BAB1" w14:textId="60BAA212">
              <w:pPr>
                <w:pStyle w:val="Header"/>
                <w:jc w:val="right"/>
                <w:rPr>
                  <w:rFonts w:ascii="Arial Nova Light" w:hAnsi="Arial Nova Light"/>
                  <w:b/>
                </w:rPr>
              </w:pPr>
              <w:r w:rsidRPr="003C4131">
                <w:rPr>
                  <w:rFonts w:ascii="Arial Nova Light" w:hAnsi="Arial Nova Light"/>
                  <w:b/>
                  <w:noProof/>
                </w:rPr>
                <w:drawing>
                  <wp:inline distT="0" distB="0" distL="0" distR="0" wp14:anchorId="6DAC215F" wp14:editId="641088D5">
                    <wp:extent cx="1990800" cy="1094400"/>
                    <wp:effectExtent l="0" t="0" r="0" b="0"/>
                    <wp:docPr id="433840541" name="Picture 43384054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90800" cy="109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Pr="000963C7" w:rsidR="00E70259" w:rsidRDefault="00E70259" w14:paraId="2A573B28" w14:textId="77777777">
    <w:pPr>
      <w:rPr>
        <w:rFonts w:ascii="Arial Nova Light" w:hAnsi="Arial Nova Light" w:cs="Calibr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16555"/>
    <w:rsid w:val="00021903"/>
    <w:rsid w:val="00022121"/>
    <w:rsid w:val="000314D6"/>
    <w:rsid w:val="00032E69"/>
    <w:rsid w:val="000357EB"/>
    <w:rsid w:val="00037882"/>
    <w:rsid w:val="000408C3"/>
    <w:rsid w:val="00041E9A"/>
    <w:rsid w:val="00047143"/>
    <w:rsid w:val="00047DDC"/>
    <w:rsid w:val="00050D18"/>
    <w:rsid w:val="00053EFE"/>
    <w:rsid w:val="00054594"/>
    <w:rsid w:val="000610E4"/>
    <w:rsid w:val="00063F20"/>
    <w:rsid w:val="00066F99"/>
    <w:rsid w:val="000675B3"/>
    <w:rsid w:val="00070EE8"/>
    <w:rsid w:val="00074151"/>
    <w:rsid w:val="000748CD"/>
    <w:rsid w:val="00080F82"/>
    <w:rsid w:val="000844A3"/>
    <w:rsid w:val="00084A4A"/>
    <w:rsid w:val="00091E14"/>
    <w:rsid w:val="00092C7B"/>
    <w:rsid w:val="000963C7"/>
    <w:rsid w:val="000A272D"/>
    <w:rsid w:val="000A2A36"/>
    <w:rsid w:val="000A2D83"/>
    <w:rsid w:val="000A665A"/>
    <w:rsid w:val="000A6E91"/>
    <w:rsid w:val="000C10E4"/>
    <w:rsid w:val="000C2AA6"/>
    <w:rsid w:val="000C2ACA"/>
    <w:rsid w:val="000C6DFA"/>
    <w:rsid w:val="000C73A5"/>
    <w:rsid w:val="000D1CEA"/>
    <w:rsid w:val="000D228E"/>
    <w:rsid w:val="000D4619"/>
    <w:rsid w:val="000D537A"/>
    <w:rsid w:val="000D5A6D"/>
    <w:rsid w:val="000E071F"/>
    <w:rsid w:val="000E6A2F"/>
    <w:rsid w:val="000E6C35"/>
    <w:rsid w:val="000F3500"/>
    <w:rsid w:val="00103846"/>
    <w:rsid w:val="0010400A"/>
    <w:rsid w:val="00107D4B"/>
    <w:rsid w:val="00107E39"/>
    <w:rsid w:val="00115ADD"/>
    <w:rsid w:val="0011793B"/>
    <w:rsid w:val="00122441"/>
    <w:rsid w:val="00123A7D"/>
    <w:rsid w:val="00126D5A"/>
    <w:rsid w:val="00130677"/>
    <w:rsid w:val="00133EA6"/>
    <w:rsid w:val="00134A71"/>
    <w:rsid w:val="00144347"/>
    <w:rsid w:val="00151C73"/>
    <w:rsid w:val="001534CD"/>
    <w:rsid w:val="00157E0A"/>
    <w:rsid w:val="00160832"/>
    <w:rsid w:val="001612D0"/>
    <w:rsid w:val="001616DC"/>
    <w:rsid w:val="001621D9"/>
    <w:rsid w:val="00164CDA"/>
    <w:rsid w:val="00165566"/>
    <w:rsid w:val="00165E12"/>
    <w:rsid w:val="00166013"/>
    <w:rsid w:val="00167A28"/>
    <w:rsid w:val="00167F92"/>
    <w:rsid w:val="0017611F"/>
    <w:rsid w:val="00177B82"/>
    <w:rsid w:val="00193DE5"/>
    <w:rsid w:val="0019543A"/>
    <w:rsid w:val="00195AC3"/>
    <w:rsid w:val="001A63CC"/>
    <w:rsid w:val="001B5192"/>
    <w:rsid w:val="001B793C"/>
    <w:rsid w:val="001C2A27"/>
    <w:rsid w:val="001C7147"/>
    <w:rsid w:val="001D1CE2"/>
    <w:rsid w:val="001D1EEB"/>
    <w:rsid w:val="001D2965"/>
    <w:rsid w:val="001D4C63"/>
    <w:rsid w:val="001D6807"/>
    <w:rsid w:val="001D7764"/>
    <w:rsid w:val="001E0C9F"/>
    <w:rsid w:val="001E3C59"/>
    <w:rsid w:val="001F101C"/>
    <w:rsid w:val="001F1FAA"/>
    <w:rsid w:val="001F7B9D"/>
    <w:rsid w:val="00200316"/>
    <w:rsid w:val="0020108A"/>
    <w:rsid w:val="002017D7"/>
    <w:rsid w:val="00205C4A"/>
    <w:rsid w:val="00206636"/>
    <w:rsid w:val="00206762"/>
    <w:rsid w:val="00207A20"/>
    <w:rsid w:val="00207BB4"/>
    <w:rsid w:val="00212753"/>
    <w:rsid w:val="00214B0C"/>
    <w:rsid w:val="00216A16"/>
    <w:rsid w:val="00220DC7"/>
    <w:rsid w:val="0022414A"/>
    <w:rsid w:val="00227BDC"/>
    <w:rsid w:val="00231DAF"/>
    <w:rsid w:val="0023400D"/>
    <w:rsid w:val="00235CA0"/>
    <w:rsid w:val="00235F3C"/>
    <w:rsid w:val="00236BD5"/>
    <w:rsid w:val="00242208"/>
    <w:rsid w:val="00245B0E"/>
    <w:rsid w:val="002468F7"/>
    <w:rsid w:val="00251FA8"/>
    <w:rsid w:val="00254B29"/>
    <w:rsid w:val="00261876"/>
    <w:rsid w:val="0026269B"/>
    <w:rsid w:val="00264D8D"/>
    <w:rsid w:val="002653C3"/>
    <w:rsid w:val="002653D6"/>
    <w:rsid w:val="00266545"/>
    <w:rsid w:val="002669DB"/>
    <w:rsid w:val="00273BA9"/>
    <w:rsid w:val="00274A22"/>
    <w:rsid w:val="00276137"/>
    <w:rsid w:val="00283270"/>
    <w:rsid w:val="002848A5"/>
    <w:rsid w:val="0029125F"/>
    <w:rsid w:val="00296061"/>
    <w:rsid w:val="0029628E"/>
    <w:rsid w:val="002A29DF"/>
    <w:rsid w:val="002A37A1"/>
    <w:rsid w:val="002A382C"/>
    <w:rsid w:val="002B0DE0"/>
    <w:rsid w:val="002B6B46"/>
    <w:rsid w:val="002B7F36"/>
    <w:rsid w:val="002C0C2A"/>
    <w:rsid w:val="002C3984"/>
    <w:rsid w:val="002C57E7"/>
    <w:rsid w:val="002C7384"/>
    <w:rsid w:val="002D675E"/>
    <w:rsid w:val="002D6BAF"/>
    <w:rsid w:val="002E2A56"/>
    <w:rsid w:val="002E5444"/>
    <w:rsid w:val="002E66B1"/>
    <w:rsid w:val="002E7609"/>
    <w:rsid w:val="002E7F9A"/>
    <w:rsid w:val="002F3579"/>
    <w:rsid w:val="002F42BD"/>
    <w:rsid w:val="002F4B8D"/>
    <w:rsid w:val="002F64E4"/>
    <w:rsid w:val="002F7DC9"/>
    <w:rsid w:val="00300859"/>
    <w:rsid w:val="0030159F"/>
    <w:rsid w:val="00304C33"/>
    <w:rsid w:val="00313834"/>
    <w:rsid w:val="00315882"/>
    <w:rsid w:val="00315D70"/>
    <w:rsid w:val="00316C60"/>
    <w:rsid w:val="00322B84"/>
    <w:rsid w:val="00323152"/>
    <w:rsid w:val="003260F6"/>
    <w:rsid w:val="003312E9"/>
    <w:rsid w:val="00335150"/>
    <w:rsid w:val="0033761E"/>
    <w:rsid w:val="00337723"/>
    <w:rsid w:val="00340D6F"/>
    <w:rsid w:val="00341222"/>
    <w:rsid w:val="00341E83"/>
    <w:rsid w:val="00346B21"/>
    <w:rsid w:val="00347A0A"/>
    <w:rsid w:val="0035300E"/>
    <w:rsid w:val="00355E20"/>
    <w:rsid w:val="00364529"/>
    <w:rsid w:val="00364FD7"/>
    <w:rsid w:val="00365DA9"/>
    <w:rsid w:val="00366948"/>
    <w:rsid w:val="00374316"/>
    <w:rsid w:val="00375035"/>
    <w:rsid w:val="00381659"/>
    <w:rsid w:val="0038349C"/>
    <w:rsid w:val="0038633D"/>
    <w:rsid w:val="00387F2E"/>
    <w:rsid w:val="00390535"/>
    <w:rsid w:val="00391FED"/>
    <w:rsid w:val="00393581"/>
    <w:rsid w:val="00393BE1"/>
    <w:rsid w:val="00394029"/>
    <w:rsid w:val="00394272"/>
    <w:rsid w:val="00396BC3"/>
    <w:rsid w:val="003A0198"/>
    <w:rsid w:val="003A0907"/>
    <w:rsid w:val="003A0E92"/>
    <w:rsid w:val="003A31D7"/>
    <w:rsid w:val="003A7E69"/>
    <w:rsid w:val="003B1D59"/>
    <w:rsid w:val="003B344A"/>
    <w:rsid w:val="003B4B8A"/>
    <w:rsid w:val="003B4DE8"/>
    <w:rsid w:val="003B6144"/>
    <w:rsid w:val="003C1AC6"/>
    <w:rsid w:val="003C2890"/>
    <w:rsid w:val="003C2C96"/>
    <w:rsid w:val="003C4131"/>
    <w:rsid w:val="003C4ED3"/>
    <w:rsid w:val="003D0ADD"/>
    <w:rsid w:val="003D120B"/>
    <w:rsid w:val="003D4B80"/>
    <w:rsid w:val="003D5E94"/>
    <w:rsid w:val="003E106E"/>
    <w:rsid w:val="003E2178"/>
    <w:rsid w:val="003E57DA"/>
    <w:rsid w:val="003E653C"/>
    <w:rsid w:val="003F0B68"/>
    <w:rsid w:val="003F0D6B"/>
    <w:rsid w:val="003F77E2"/>
    <w:rsid w:val="00406463"/>
    <w:rsid w:val="0040698F"/>
    <w:rsid w:val="0041602B"/>
    <w:rsid w:val="0041708A"/>
    <w:rsid w:val="00421FD3"/>
    <w:rsid w:val="004251CE"/>
    <w:rsid w:val="00432B8A"/>
    <w:rsid w:val="00434349"/>
    <w:rsid w:val="0043655A"/>
    <w:rsid w:val="00436AD3"/>
    <w:rsid w:val="00442833"/>
    <w:rsid w:val="00444563"/>
    <w:rsid w:val="004445A5"/>
    <w:rsid w:val="00447486"/>
    <w:rsid w:val="00451302"/>
    <w:rsid w:val="00451877"/>
    <w:rsid w:val="00451D06"/>
    <w:rsid w:val="00452691"/>
    <w:rsid w:val="00453064"/>
    <w:rsid w:val="0046083A"/>
    <w:rsid w:val="00461135"/>
    <w:rsid w:val="00467236"/>
    <w:rsid w:val="004723AC"/>
    <w:rsid w:val="0047382C"/>
    <w:rsid w:val="004763E0"/>
    <w:rsid w:val="00482242"/>
    <w:rsid w:val="004840A0"/>
    <w:rsid w:val="0048687D"/>
    <w:rsid w:val="00487EE1"/>
    <w:rsid w:val="0049070A"/>
    <w:rsid w:val="00492354"/>
    <w:rsid w:val="0049318E"/>
    <w:rsid w:val="0049381A"/>
    <w:rsid w:val="00494C6E"/>
    <w:rsid w:val="004A2D8B"/>
    <w:rsid w:val="004A3CC0"/>
    <w:rsid w:val="004A4B41"/>
    <w:rsid w:val="004A4D71"/>
    <w:rsid w:val="004B22F6"/>
    <w:rsid w:val="004B2459"/>
    <w:rsid w:val="004B3E55"/>
    <w:rsid w:val="004B47ED"/>
    <w:rsid w:val="004B62FB"/>
    <w:rsid w:val="004B67C3"/>
    <w:rsid w:val="004B6FE5"/>
    <w:rsid w:val="004B7837"/>
    <w:rsid w:val="004C32D6"/>
    <w:rsid w:val="004C3E56"/>
    <w:rsid w:val="004C60A5"/>
    <w:rsid w:val="004D15A8"/>
    <w:rsid w:val="004D15D6"/>
    <w:rsid w:val="004D2B3F"/>
    <w:rsid w:val="004D3B0A"/>
    <w:rsid w:val="004E006E"/>
    <w:rsid w:val="004E076D"/>
    <w:rsid w:val="004E21ED"/>
    <w:rsid w:val="004F2432"/>
    <w:rsid w:val="004F4682"/>
    <w:rsid w:val="004F60D9"/>
    <w:rsid w:val="0050342F"/>
    <w:rsid w:val="00503957"/>
    <w:rsid w:val="00510F61"/>
    <w:rsid w:val="0051660C"/>
    <w:rsid w:val="00524711"/>
    <w:rsid w:val="00524FE6"/>
    <w:rsid w:val="005259F4"/>
    <w:rsid w:val="0053573B"/>
    <w:rsid w:val="00536703"/>
    <w:rsid w:val="00543913"/>
    <w:rsid w:val="00545E42"/>
    <w:rsid w:val="00546672"/>
    <w:rsid w:val="00552846"/>
    <w:rsid w:val="0055738E"/>
    <w:rsid w:val="005575E7"/>
    <w:rsid w:val="00563DCD"/>
    <w:rsid w:val="005655A6"/>
    <w:rsid w:val="00566D10"/>
    <w:rsid w:val="00571E70"/>
    <w:rsid w:val="00572373"/>
    <w:rsid w:val="00572B65"/>
    <w:rsid w:val="005731CF"/>
    <w:rsid w:val="00581EF8"/>
    <w:rsid w:val="00583B97"/>
    <w:rsid w:val="00587157"/>
    <w:rsid w:val="0059110D"/>
    <w:rsid w:val="00592211"/>
    <w:rsid w:val="00592D3C"/>
    <w:rsid w:val="00594CF9"/>
    <w:rsid w:val="00595492"/>
    <w:rsid w:val="00595F7F"/>
    <w:rsid w:val="005963DE"/>
    <w:rsid w:val="00597124"/>
    <w:rsid w:val="005971F6"/>
    <w:rsid w:val="0059739C"/>
    <w:rsid w:val="005A0994"/>
    <w:rsid w:val="005A2CF5"/>
    <w:rsid w:val="005A2FAF"/>
    <w:rsid w:val="005A4414"/>
    <w:rsid w:val="005A4B56"/>
    <w:rsid w:val="005A4BD1"/>
    <w:rsid w:val="005A621B"/>
    <w:rsid w:val="005B247B"/>
    <w:rsid w:val="005B3676"/>
    <w:rsid w:val="005B41A2"/>
    <w:rsid w:val="005C497A"/>
    <w:rsid w:val="005C5713"/>
    <w:rsid w:val="005D1B96"/>
    <w:rsid w:val="005D435F"/>
    <w:rsid w:val="005D6CAD"/>
    <w:rsid w:val="005E5022"/>
    <w:rsid w:val="005F13F0"/>
    <w:rsid w:val="005F14C5"/>
    <w:rsid w:val="005F2559"/>
    <w:rsid w:val="005F408A"/>
    <w:rsid w:val="005F44B2"/>
    <w:rsid w:val="005F5EC9"/>
    <w:rsid w:val="005F6041"/>
    <w:rsid w:val="005F6329"/>
    <w:rsid w:val="005F6BCC"/>
    <w:rsid w:val="00600871"/>
    <w:rsid w:val="00601AA5"/>
    <w:rsid w:val="0060202A"/>
    <w:rsid w:val="006103AB"/>
    <w:rsid w:val="00610A30"/>
    <w:rsid w:val="00610F6B"/>
    <w:rsid w:val="00612ABF"/>
    <w:rsid w:val="006130B3"/>
    <w:rsid w:val="006178DD"/>
    <w:rsid w:val="00622343"/>
    <w:rsid w:val="006245DA"/>
    <w:rsid w:val="006248C1"/>
    <w:rsid w:val="006248EE"/>
    <w:rsid w:val="00641A26"/>
    <w:rsid w:val="006433EE"/>
    <w:rsid w:val="006439CA"/>
    <w:rsid w:val="0064411B"/>
    <w:rsid w:val="00645AA2"/>
    <w:rsid w:val="0064624D"/>
    <w:rsid w:val="006467E4"/>
    <w:rsid w:val="00652CA0"/>
    <w:rsid w:val="00653AB2"/>
    <w:rsid w:val="00661FE1"/>
    <w:rsid w:val="00666AC8"/>
    <w:rsid w:val="0067225B"/>
    <w:rsid w:val="00673AB9"/>
    <w:rsid w:val="0067403D"/>
    <w:rsid w:val="00677AD5"/>
    <w:rsid w:val="006800CE"/>
    <w:rsid w:val="0068273F"/>
    <w:rsid w:val="00682832"/>
    <w:rsid w:val="00683CCE"/>
    <w:rsid w:val="00684EEB"/>
    <w:rsid w:val="00685072"/>
    <w:rsid w:val="006907F2"/>
    <w:rsid w:val="00691708"/>
    <w:rsid w:val="00693F39"/>
    <w:rsid w:val="006955C1"/>
    <w:rsid w:val="006A130F"/>
    <w:rsid w:val="006A2A7B"/>
    <w:rsid w:val="006B0504"/>
    <w:rsid w:val="006B2C0C"/>
    <w:rsid w:val="006B2F4E"/>
    <w:rsid w:val="006B7EAD"/>
    <w:rsid w:val="006C061E"/>
    <w:rsid w:val="006C30D9"/>
    <w:rsid w:val="006C4581"/>
    <w:rsid w:val="006C6BCF"/>
    <w:rsid w:val="006C6C17"/>
    <w:rsid w:val="006D4464"/>
    <w:rsid w:val="006D4B90"/>
    <w:rsid w:val="006D554B"/>
    <w:rsid w:val="006D64AE"/>
    <w:rsid w:val="006D71E6"/>
    <w:rsid w:val="006E3492"/>
    <w:rsid w:val="006E34E8"/>
    <w:rsid w:val="006E66FC"/>
    <w:rsid w:val="006F1509"/>
    <w:rsid w:val="006F2626"/>
    <w:rsid w:val="006F4EE4"/>
    <w:rsid w:val="0070259A"/>
    <w:rsid w:val="00702AAD"/>
    <w:rsid w:val="007057CA"/>
    <w:rsid w:val="007107F8"/>
    <w:rsid w:val="00712AE4"/>
    <w:rsid w:val="0071439C"/>
    <w:rsid w:val="00716E24"/>
    <w:rsid w:val="007200AD"/>
    <w:rsid w:val="00723A59"/>
    <w:rsid w:val="00724516"/>
    <w:rsid w:val="00731217"/>
    <w:rsid w:val="00731840"/>
    <w:rsid w:val="00735EC6"/>
    <w:rsid w:val="00741F6B"/>
    <w:rsid w:val="00746740"/>
    <w:rsid w:val="007532CB"/>
    <w:rsid w:val="007537BA"/>
    <w:rsid w:val="007573EA"/>
    <w:rsid w:val="00760FA8"/>
    <w:rsid w:val="00765190"/>
    <w:rsid w:val="00765309"/>
    <w:rsid w:val="00766078"/>
    <w:rsid w:val="00766E65"/>
    <w:rsid w:val="00767425"/>
    <w:rsid w:val="0077236B"/>
    <w:rsid w:val="007723D3"/>
    <w:rsid w:val="0077734E"/>
    <w:rsid w:val="007773B8"/>
    <w:rsid w:val="00777632"/>
    <w:rsid w:val="00777ADC"/>
    <w:rsid w:val="0079667F"/>
    <w:rsid w:val="00797305"/>
    <w:rsid w:val="007A0A2F"/>
    <w:rsid w:val="007A1430"/>
    <w:rsid w:val="007A3649"/>
    <w:rsid w:val="007B0E6A"/>
    <w:rsid w:val="007B235B"/>
    <w:rsid w:val="007B25AD"/>
    <w:rsid w:val="007B3609"/>
    <w:rsid w:val="007B795C"/>
    <w:rsid w:val="007C71CD"/>
    <w:rsid w:val="007D45C0"/>
    <w:rsid w:val="007D6516"/>
    <w:rsid w:val="007D70C6"/>
    <w:rsid w:val="007E323C"/>
    <w:rsid w:val="007E35E3"/>
    <w:rsid w:val="007E4BFF"/>
    <w:rsid w:val="007E67DA"/>
    <w:rsid w:val="007F0817"/>
    <w:rsid w:val="007F44CB"/>
    <w:rsid w:val="007F4AEA"/>
    <w:rsid w:val="007F505E"/>
    <w:rsid w:val="007F5D6B"/>
    <w:rsid w:val="00802B5B"/>
    <w:rsid w:val="0080367C"/>
    <w:rsid w:val="00803C51"/>
    <w:rsid w:val="00804E6D"/>
    <w:rsid w:val="00807754"/>
    <w:rsid w:val="008130D3"/>
    <w:rsid w:val="00814FEB"/>
    <w:rsid w:val="00815373"/>
    <w:rsid w:val="008157A5"/>
    <w:rsid w:val="008158B0"/>
    <w:rsid w:val="00815D27"/>
    <w:rsid w:val="00815FF7"/>
    <w:rsid w:val="008166C0"/>
    <w:rsid w:val="00817EE6"/>
    <w:rsid w:val="00820262"/>
    <w:rsid w:val="00822047"/>
    <w:rsid w:val="0083418E"/>
    <w:rsid w:val="00836184"/>
    <w:rsid w:val="00837187"/>
    <w:rsid w:val="0084341C"/>
    <w:rsid w:val="00843DFA"/>
    <w:rsid w:val="00844D12"/>
    <w:rsid w:val="0084522E"/>
    <w:rsid w:val="00845DAF"/>
    <w:rsid w:val="00845E08"/>
    <w:rsid w:val="00846ED2"/>
    <w:rsid w:val="00850407"/>
    <w:rsid w:val="00850D6C"/>
    <w:rsid w:val="0085253B"/>
    <w:rsid w:val="008533EF"/>
    <w:rsid w:val="00854185"/>
    <w:rsid w:val="00854DDE"/>
    <w:rsid w:val="008562DD"/>
    <w:rsid w:val="00856BBF"/>
    <w:rsid w:val="00860ECE"/>
    <w:rsid w:val="00864F5C"/>
    <w:rsid w:val="00865D91"/>
    <w:rsid w:val="00871B1C"/>
    <w:rsid w:val="00877365"/>
    <w:rsid w:val="00877E93"/>
    <w:rsid w:val="00890687"/>
    <w:rsid w:val="00892932"/>
    <w:rsid w:val="008972AA"/>
    <w:rsid w:val="008A3457"/>
    <w:rsid w:val="008A4D6C"/>
    <w:rsid w:val="008A630A"/>
    <w:rsid w:val="008A65FB"/>
    <w:rsid w:val="008B1155"/>
    <w:rsid w:val="008B203C"/>
    <w:rsid w:val="008B6890"/>
    <w:rsid w:val="008B6A7B"/>
    <w:rsid w:val="008C2393"/>
    <w:rsid w:val="008C3901"/>
    <w:rsid w:val="008C5747"/>
    <w:rsid w:val="008C70B3"/>
    <w:rsid w:val="008D618F"/>
    <w:rsid w:val="008D7475"/>
    <w:rsid w:val="008E0049"/>
    <w:rsid w:val="008E61E6"/>
    <w:rsid w:val="008E61E8"/>
    <w:rsid w:val="008E766D"/>
    <w:rsid w:val="008E774F"/>
    <w:rsid w:val="008F0A38"/>
    <w:rsid w:val="008F2E11"/>
    <w:rsid w:val="008F2FE4"/>
    <w:rsid w:val="009009C2"/>
    <w:rsid w:val="00905248"/>
    <w:rsid w:val="0090637C"/>
    <w:rsid w:val="009072D1"/>
    <w:rsid w:val="00907ECA"/>
    <w:rsid w:val="00912C61"/>
    <w:rsid w:val="00922B1D"/>
    <w:rsid w:val="00924F95"/>
    <w:rsid w:val="0092509B"/>
    <w:rsid w:val="0092542A"/>
    <w:rsid w:val="00931B22"/>
    <w:rsid w:val="00933DB5"/>
    <w:rsid w:val="00933F23"/>
    <w:rsid w:val="00934610"/>
    <w:rsid w:val="00940735"/>
    <w:rsid w:val="00943A17"/>
    <w:rsid w:val="00943F2E"/>
    <w:rsid w:val="009453BC"/>
    <w:rsid w:val="00946545"/>
    <w:rsid w:val="00946563"/>
    <w:rsid w:val="00946644"/>
    <w:rsid w:val="00947B95"/>
    <w:rsid w:val="00951942"/>
    <w:rsid w:val="00952C6F"/>
    <w:rsid w:val="00953AFB"/>
    <w:rsid w:val="0095439B"/>
    <w:rsid w:val="00954C6C"/>
    <w:rsid w:val="009572D4"/>
    <w:rsid w:val="00962B71"/>
    <w:rsid w:val="00964C2C"/>
    <w:rsid w:val="009655D7"/>
    <w:rsid w:val="00966D04"/>
    <w:rsid w:val="00971A7F"/>
    <w:rsid w:val="0097788F"/>
    <w:rsid w:val="00982950"/>
    <w:rsid w:val="00983235"/>
    <w:rsid w:val="00986422"/>
    <w:rsid w:val="0098692F"/>
    <w:rsid w:val="00987953"/>
    <w:rsid w:val="0099032F"/>
    <w:rsid w:val="00991278"/>
    <w:rsid w:val="0099175E"/>
    <w:rsid w:val="009930BD"/>
    <w:rsid w:val="009943A4"/>
    <w:rsid w:val="00994BF1"/>
    <w:rsid w:val="00997858"/>
    <w:rsid w:val="009A071B"/>
    <w:rsid w:val="009A16F6"/>
    <w:rsid w:val="009B1F77"/>
    <w:rsid w:val="009B485A"/>
    <w:rsid w:val="009B79E5"/>
    <w:rsid w:val="009C1E99"/>
    <w:rsid w:val="009D29F0"/>
    <w:rsid w:val="009D4629"/>
    <w:rsid w:val="009D508B"/>
    <w:rsid w:val="009D5AD4"/>
    <w:rsid w:val="009D6FE7"/>
    <w:rsid w:val="009D74C0"/>
    <w:rsid w:val="009D78A9"/>
    <w:rsid w:val="009E0D26"/>
    <w:rsid w:val="009E16EA"/>
    <w:rsid w:val="009E251E"/>
    <w:rsid w:val="009E3855"/>
    <w:rsid w:val="009E4D41"/>
    <w:rsid w:val="009E4D5A"/>
    <w:rsid w:val="009F21B5"/>
    <w:rsid w:val="009F4022"/>
    <w:rsid w:val="00A005C1"/>
    <w:rsid w:val="00A00B95"/>
    <w:rsid w:val="00A01AB9"/>
    <w:rsid w:val="00A048EC"/>
    <w:rsid w:val="00A06BC1"/>
    <w:rsid w:val="00A132E3"/>
    <w:rsid w:val="00A22F8A"/>
    <w:rsid w:val="00A24254"/>
    <w:rsid w:val="00A30C38"/>
    <w:rsid w:val="00A31459"/>
    <w:rsid w:val="00A3773A"/>
    <w:rsid w:val="00A42BE5"/>
    <w:rsid w:val="00A44791"/>
    <w:rsid w:val="00A50DBD"/>
    <w:rsid w:val="00A54A4D"/>
    <w:rsid w:val="00A57FD1"/>
    <w:rsid w:val="00A621A4"/>
    <w:rsid w:val="00A67408"/>
    <w:rsid w:val="00A76F36"/>
    <w:rsid w:val="00A773DB"/>
    <w:rsid w:val="00A85823"/>
    <w:rsid w:val="00A9010E"/>
    <w:rsid w:val="00A92EBA"/>
    <w:rsid w:val="00A93FB6"/>
    <w:rsid w:val="00A940EF"/>
    <w:rsid w:val="00A9726D"/>
    <w:rsid w:val="00A97B8A"/>
    <w:rsid w:val="00AA59F5"/>
    <w:rsid w:val="00AB0297"/>
    <w:rsid w:val="00AB47BE"/>
    <w:rsid w:val="00AB4E3C"/>
    <w:rsid w:val="00AD000D"/>
    <w:rsid w:val="00AD1D9E"/>
    <w:rsid w:val="00AD2AB2"/>
    <w:rsid w:val="00AD5DCC"/>
    <w:rsid w:val="00AD7476"/>
    <w:rsid w:val="00AE3777"/>
    <w:rsid w:val="00AE5590"/>
    <w:rsid w:val="00AE6131"/>
    <w:rsid w:val="00AE6328"/>
    <w:rsid w:val="00AF0830"/>
    <w:rsid w:val="00AF1EDD"/>
    <w:rsid w:val="00AF4452"/>
    <w:rsid w:val="00B01869"/>
    <w:rsid w:val="00B01DA6"/>
    <w:rsid w:val="00B04945"/>
    <w:rsid w:val="00B10D67"/>
    <w:rsid w:val="00B1421D"/>
    <w:rsid w:val="00B1593F"/>
    <w:rsid w:val="00B22FDE"/>
    <w:rsid w:val="00B235DA"/>
    <w:rsid w:val="00B25A22"/>
    <w:rsid w:val="00B27273"/>
    <w:rsid w:val="00B27B75"/>
    <w:rsid w:val="00B31382"/>
    <w:rsid w:val="00B32D4B"/>
    <w:rsid w:val="00B32FAD"/>
    <w:rsid w:val="00B33B68"/>
    <w:rsid w:val="00B33F14"/>
    <w:rsid w:val="00B341D8"/>
    <w:rsid w:val="00B36E3F"/>
    <w:rsid w:val="00B402B9"/>
    <w:rsid w:val="00B40B9F"/>
    <w:rsid w:val="00B437D5"/>
    <w:rsid w:val="00B4791E"/>
    <w:rsid w:val="00B51DC5"/>
    <w:rsid w:val="00B53D5E"/>
    <w:rsid w:val="00B54818"/>
    <w:rsid w:val="00B56391"/>
    <w:rsid w:val="00B57659"/>
    <w:rsid w:val="00B60D54"/>
    <w:rsid w:val="00B8041E"/>
    <w:rsid w:val="00B8205C"/>
    <w:rsid w:val="00B85EBD"/>
    <w:rsid w:val="00B86BCD"/>
    <w:rsid w:val="00B86E6F"/>
    <w:rsid w:val="00B91CA1"/>
    <w:rsid w:val="00B92F96"/>
    <w:rsid w:val="00B94C94"/>
    <w:rsid w:val="00B96060"/>
    <w:rsid w:val="00B96DC0"/>
    <w:rsid w:val="00BA7E80"/>
    <w:rsid w:val="00BB1388"/>
    <w:rsid w:val="00BB2438"/>
    <w:rsid w:val="00BB5ECF"/>
    <w:rsid w:val="00BB6117"/>
    <w:rsid w:val="00BB7238"/>
    <w:rsid w:val="00BB7320"/>
    <w:rsid w:val="00BC1D68"/>
    <w:rsid w:val="00BC232B"/>
    <w:rsid w:val="00BC2B55"/>
    <w:rsid w:val="00BC2E22"/>
    <w:rsid w:val="00BD2533"/>
    <w:rsid w:val="00BD30BD"/>
    <w:rsid w:val="00BD35AE"/>
    <w:rsid w:val="00BE37E4"/>
    <w:rsid w:val="00BE58A8"/>
    <w:rsid w:val="00BE5952"/>
    <w:rsid w:val="00BE6BE6"/>
    <w:rsid w:val="00BF0F10"/>
    <w:rsid w:val="00BF26DD"/>
    <w:rsid w:val="00BF57A4"/>
    <w:rsid w:val="00C02CA9"/>
    <w:rsid w:val="00C0471D"/>
    <w:rsid w:val="00C04F4E"/>
    <w:rsid w:val="00C0552B"/>
    <w:rsid w:val="00C120A3"/>
    <w:rsid w:val="00C14376"/>
    <w:rsid w:val="00C248B5"/>
    <w:rsid w:val="00C25361"/>
    <w:rsid w:val="00C260F1"/>
    <w:rsid w:val="00C27C1A"/>
    <w:rsid w:val="00C34D11"/>
    <w:rsid w:val="00C35AB3"/>
    <w:rsid w:val="00C36F18"/>
    <w:rsid w:val="00C3754A"/>
    <w:rsid w:val="00C37817"/>
    <w:rsid w:val="00C37E46"/>
    <w:rsid w:val="00C40BE4"/>
    <w:rsid w:val="00C40FB2"/>
    <w:rsid w:val="00C41DE3"/>
    <w:rsid w:val="00C43401"/>
    <w:rsid w:val="00C448D1"/>
    <w:rsid w:val="00C470EC"/>
    <w:rsid w:val="00C47206"/>
    <w:rsid w:val="00C50C53"/>
    <w:rsid w:val="00C5189F"/>
    <w:rsid w:val="00C54395"/>
    <w:rsid w:val="00C64219"/>
    <w:rsid w:val="00C70685"/>
    <w:rsid w:val="00C728CB"/>
    <w:rsid w:val="00C72D43"/>
    <w:rsid w:val="00C7432D"/>
    <w:rsid w:val="00C754E4"/>
    <w:rsid w:val="00C80BA3"/>
    <w:rsid w:val="00C95E1A"/>
    <w:rsid w:val="00C96149"/>
    <w:rsid w:val="00C97053"/>
    <w:rsid w:val="00CA1222"/>
    <w:rsid w:val="00CA1259"/>
    <w:rsid w:val="00CA4E0D"/>
    <w:rsid w:val="00CA6394"/>
    <w:rsid w:val="00CA6666"/>
    <w:rsid w:val="00CA7D13"/>
    <w:rsid w:val="00CB05FD"/>
    <w:rsid w:val="00CB414D"/>
    <w:rsid w:val="00CB70AD"/>
    <w:rsid w:val="00CB72D9"/>
    <w:rsid w:val="00CC0844"/>
    <w:rsid w:val="00CC289D"/>
    <w:rsid w:val="00CC4E9F"/>
    <w:rsid w:val="00CC5298"/>
    <w:rsid w:val="00CD0D35"/>
    <w:rsid w:val="00CD1B92"/>
    <w:rsid w:val="00CD32A5"/>
    <w:rsid w:val="00CD7E5C"/>
    <w:rsid w:val="00CE0BE1"/>
    <w:rsid w:val="00CE5ADF"/>
    <w:rsid w:val="00CF1AB6"/>
    <w:rsid w:val="00CF5F27"/>
    <w:rsid w:val="00D0096C"/>
    <w:rsid w:val="00D0169E"/>
    <w:rsid w:val="00D044DE"/>
    <w:rsid w:val="00D0581D"/>
    <w:rsid w:val="00D06263"/>
    <w:rsid w:val="00D11976"/>
    <w:rsid w:val="00D216A7"/>
    <w:rsid w:val="00D21D63"/>
    <w:rsid w:val="00D22638"/>
    <w:rsid w:val="00D235D0"/>
    <w:rsid w:val="00D267CC"/>
    <w:rsid w:val="00D30130"/>
    <w:rsid w:val="00D31EB2"/>
    <w:rsid w:val="00D36490"/>
    <w:rsid w:val="00D40A70"/>
    <w:rsid w:val="00D4128D"/>
    <w:rsid w:val="00D41DC8"/>
    <w:rsid w:val="00D43CAD"/>
    <w:rsid w:val="00D43F74"/>
    <w:rsid w:val="00D45351"/>
    <w:rsid w:val="00D45858"/>
    <w:rsid w:val="00D47B7B"/>
    <w:rsid w:val="00D52514"/>
    <w:rsid w:val="00D52551"/>
    <w:rsid w:val="00D52B82"/>
    <w:rsid w:val="00D53B6F"/>
    <w:rsid w:val="00D54A61"/>
    <w:rsid w:val="00D54DEE"/>
    <w:rsid w:val="00D568E3"/>
    <w:rsid w:val="00D6006D"/>
    <w:rsid w:val="00D6047F"/>
    <w:rsid w:val="00D6071C"/>
    <w:rsid w:val="00D61828"/>
    <w:rsid w:val="00D67240"/>
    <w:rsid w:val="00D72A07"/>
    <w:rsid w:val="00D72E02"/>
    <w:rsid w:val="00D737D2"/>
    <w:rsid w:val="00D754C6"/>
    <w:rsid w:val="00D75AAF"/>
    <w:rsid w:val="00D9453F"/>
    <w:rsid w:val="00DA0F11"/>
    <w:rsid w:val="00DA1CFC"/>
    <w:rsid w:val="00DA2E06"/>
    <w:rsid w:val="00DA38F1"/>
    <w:rsid w:val="00DA401D"/>
    <w:rsid w:val="00DA580A"/>
    <w:rsid w:val="00DA73A1"/>
    <w:rsid w:val="00DB1383"/>
    <w:rsid w:val="00DB2F98"/>
    <w:rsid w:val="00DB3747"/>
    <w:rsid w:val="00DB4B5B"/>
    <w:rsid w:val="00DC306F"/>
    <w:rsid w:val="00DC7132"/>
    <w:rsid w:val="00DD1D5D"/>
    <w:rsid w:val="00DD3F83"/>
    <w:rsid w:val="00DD6050"/>
    <w:rsid w:val="00DD708C"/>
    <w:rsid w:val="00DE1DF8"/>
    <w:rsid w:val="00DE2DFF"/>
    <w:rsid w:val="00DE3BB2"/>
    <w:rsid w:val="00DE531F"/>
    <w:rsid w:val="00DF14D3"/>
    <w:rsid w:val="00DF30F1"/>
    <w:rsid w:val="00DF7640"/>
    <w:rsid w:val="00E02BA0"/>
    <w:rsid w:val="00E040DE"/>
    <w:rsid w:val="00E044F1"/>
    <w:rsid w:val="00E046BC"/>
    <w:rsid w:val="00E111C4"/>
    <w:rsid w:val="00E11F42"/>
    <w:rsid w:val="00E128A1"/>
    <w:rsid w:val="00E15258"/>
    <w:rsid w:val="00E1660A"/>
    <w:rsid w:val="00E21ED9"/>
    <w:rsid w:val="00E22B7E"/>
    <w:rsid w:val="00E271E3"/>
    <w:rsid w:val="00E34858"/>
    <w:rsid w:val="00E375BC"/>
    <w:rsid w:val="00E40C63"/>
    <w:rsid w:val="00E41182"/>
    <w:rsid w:val="00E4361D"/>
    <w:rsid w:val="00E46F7D"/>
    <w:rsid w:val="00E470F6"/>
    <w:rsid w:val="00E534EC"/>
    <w:rsid w:val="00E536EE"/>
    <w:rsid w:val="00E53A6E"/>
    <w:rsid w:val="00E54F17"/>
    <w:rsid w:val="00E65451"/>
    <w:rsid w:val="00E67097"/>
    <w:rsid w:val="00E676EF"/>
    <w:rsid w:val="00E70259"/>
    <w:rsid w:val="00E71BCD"/>
    <w:rsid w:val="00E73173"/>
    <w:rsid w:val="00E75A88"/>
    <w:rsid w:val="00E75D9B"/>
    <w:rsid w:val="00E80B31"/>
    <w:rsid w:val="00E81E1C"/>
    <w:rsid w:val="00E87E01"/>
    <w:rsid w:val="00E902EA"/>
    <w:rsid w:val="00E91695"/>
    <w:rsid w:val="00E92A14"/>
    <w:rsid w:val="00E96A2B"/>
    <w:rsid w:val="00EA246E"/>
    <w:rsid w:val="00EA27AA"/>
    <w:rsid w:val="00EB2DC0"/>
    <w:rsid w:val="00EB5B19"/>
    <w:rsid w:val="00EB6051"/>
    <w:rsid w:val="00EC054E"/>
    <w:rsid w:val="00EC1995"/>
    <w:rsid w:val="00EC2C7E"/>
    <w:rsid w:val="00EC2DD6"/>
    <w:rsid w:val="00EC4C86"/>
    <w:rsid w:val="00EC595B"/>
    <w:rsid w:val="00EC709F"/>
    <w:rsid w:val="00EC7907"/>
    <w:rsid w:val="00ED0377"/>
    <w:rsid w:val="00ED19D8"/>
    <w:rsid w:val="00ED46AF"/>
    <w:rsid w:val="00ED6FE2"/>
    <w:rsid w:val="00EE015A"/>
    <w:rsid w:val="00EE1CCE"/>
    <w:rsid w:val="00EE2A09"/>
    <w:rsid w:val="00EE2CA3"/>
    <w:rsid w:val="00EE4CAD"/>
    <w:rsid w:val="00EE4E92"/>
    <w:rsid w:val="00EE53F7"/>
    <w:rsid w:val="00EF0F89"/>
    <w:rsid w:val="00EF1F05"/>
    <w:rsid w:val="00EF30DA"/>
    <w:rsid w:val="00EF5E6A"/>
    <w:rsid w:val="00F01A7B"/>
    <w:rsid w:val="00F02657"/>
    <w:rsid w:val="00F108C0"/>
    <w:rsid w:val="00F1167C"/>
    <w:rsid w:val="00F117EC"/>
    <w:rsid w:val="00F121B6"/>
    <w:rsid w:val="00F14176"/>
    <w:rsid w:val="00F20107"/>
    <w:rsid w:val="00F20F72"/>
    <w:rsid w:val="00F219F1"/>
    <w:rsid w:val="00F24588"/>
    <w:rsid w:val="00F3494A"/>
    <w:rsid w:val="00F36FA0"/>
    <w:rsid w:val="00F43871"/>
    <w:rsid w:val="00F44822"/>
    <w:rsid w:val="00F45ED2"/>
    <w:rsid w:val="00F46C4B"/>
    <w:rsid w:val="00F5300B"/>
    <w:rsid w:val="00F556FC"/>
    <w:rsid w:val="00F566F3"/>
    <w:rsid w:val="00F56E4E"/>
    <w:rsid w:val="00F66A1F"/>
    <w:rsid w:val="00F77F59"/>
    <w:rsid w:val="00F81AE9"/>
    <w:rsid w:val="00F848FB"/>
    <w:rsid w:val="00F851C0"/>
    <w:rsid w:val="00F86468"/>
    <w:rsid w:val="00F910D0"/>
    <w:rsid w:val="00F93873"/>
    <w:rsid w:val="00FA4D66"/>
    <w:rsid w:val="00FA4ED9"/>
    <w:rsid w:val="00FA76F1"/>
    <w:rsid w:val="00FB06A1"/>
    <w:rsid w:val="00FB11C3"/>
    <w:rsid w:val="00FB3DCE"/>
    <w:rsid w:val="00FB5CF4"/>
    <w:rsid w:val="00FB753C"/>
    <w:rsid w:val="00FC2D88"/>
    <w:rsid w:val="00FD0867"/>
    <w:rsid w:val="00FD6A00"/>
    <w:rsid w:val="00FD7B69"/>
    <w:rsid w:val="00FE1868"/>
    <w:rsid w:val="00FF0321"/>
    <w:rsid w:val="00FF4B69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4BA43"/>
  <w15:chartTrackingRefBased/>
  <w15:docId w15:val="{8A9964FC-A896-42D5-A34F-80494E659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07BB4A1A8B4EBFA70D337840BA4A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FF834-46FF-43AC-8417-409948B1F3A5}"/>
      </w:docPartPr>
      <w:docPartBody>
        <w:p w:rsidR="000478C6" w:rsidRDefault="005B3F44" w:rsidP="005B3F44">
          <w:pPr>
            <w:pStyle w:val="D407BB4A1A8B4EBFA70D337840BA4ACE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DDF68172B849739632C348C8BE2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6C87E-033C-49CD-9233-DF6C7FF25916}"/>
      </w:docPartPr>
      <w:docPartBody>
        <w:p w:rsidR="008864DD" w:rsidRDefault="00B053D4" w:rsidP="00B053D4">
          <w:pPr>
            <w:pStyle w:val="D1DDF68172B849739632C348C8BE2BA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3CF384426F74CB490E08945B5E1E4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9DBFA-9F17-4EC7-8876-D85910F0ED5B}"/>
      </w:docPartPr>
      <w:docPartBody>
        <w:p w:rsidR="008864DD" w:rsidRDefault="00B053D4" w:rsidP="00B053D4">
          <w:pPr>
            <w:pStyle w:val="23CF384426F74CB490E08945B5E1E40E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0370AB81711460C81B96FC9BD719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102EE-D615-455A-9367-73924182CEF4}"/>
      </w:docPartPr>
      <w:docPartBody>
        <w:p w:rsidR="008864DD" w:rsidRDefault="00B053D4" w:rsidP="00B053D4">
          <w:pPr>
            <w:pStyle w:val="C0370AB81711460C81B96FC9BD71902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6B4C6194D3E4D7BA2BA1DBED4A05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34C636-2C8D-4D07-B6FC-07F04F372D2C}"/>
      </w:docPartPr>
      <w:docPartBody>
        <w:p w:rsidR="008864DD" w:rsidRDefault="00B053D4" w:rsidP="00B053D4">
          <w:pPr>
            <w:pStyle w:val="66B4C6194D3E4D7BA2BA1DBED4A05C5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5974B5717F8461AAD19E17E8289FA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534C1-5DF6-4826-82D4-DFC56B807528}"/>
      </w:docPartPr>
      <w:docPartBody>
        <w:p w:rsidR="008864DD" w:rsidRDefault="00B053D4" w:rsidP="00B053D4">
          <w:pPr>
            <w:pStyle w:val="05974B5717F8461AAD19E17E8289FA15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1CB3BB6C1E4A2DA18ABC0CF6C294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2D3DC-CB45-46B9-9DAF-4A689E1B5199}"/>
      </w:docPartPr>
      <w:docPartBody>
        <w:p w:rsidR="008864DD" w:rsidRDefault="00B053D4" w:rsidP="00B053D4">
          <w:pPr>
            <w:pStyle w:val="EB1CB3BB6C1E4A2DA18ABC0CF6C2947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0629AC8C5B4939B9FC35B804D7C6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80E62-2D0E-4274-80BA-D81059AED15A}"/>
      </w:docPartPr>
      <w:docPartBody>
        <w:p w:rsidR="000F5758" w:rsidRDefault="00395AEF" w:rsidP="00395AEF">
          <w:pPr>
            <w:pStyle w:val="990629AC8C5B4939B9FC35B804D7C66F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BF0164F1D14D5680E82E99A8FE0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33122-5C8D-445B-8E87-140AB0CAF27E}"/>
      </w:docPartPr>
      <w:docPartBody>
        <w:p w:rsidR="000F5758" w:rsidRDefault="00395AEF" w:rsidP="00395AEF">
          <w:pPr>
            <w:pStyle w:val="A1BF0164F1D14D5680E82E99A8FE06A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C54C5A5FF248D1B9F2C57BB0C146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CF02A-8078-4FCD-9AB4-D21D5757724B}"/>
      </w:docPartPr>
      <w:docPartBody>
        <w:p w:rsidR="000F5758" w:rsidRDefault="00395AEF" w:rsidP="00395AEF">
          <w:pPr>
            <w:pStyle w:val="5DC54C5A5FF248D1B9F2C57BB0C1462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570DE313A748188FD79B166522F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4472E-9214-42A5-8DE3-578E10CBD8BE}"/>
      </w:docPartPr>
      <w:docPartBody>
        <w:p w:rsidR="008A57D1" w:rsidRDefault="00F6440D" w:rsidP="00F6440D">
          <w:pPr>
            <w:pStyle w:val="87570DE313A748188FD79B166522F85C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E5DE74C7C944C6A1EC702A129BA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68632-70F0-4232-9C92-9C21B57E70D4}"/>
      </w:docPartPr>
      <w:docPartBody>
        <w:p w:rsidR="008A57D1" w:rsidRDefault="00F6440D" w:rsidP="00F6440D">
          <w:pPr>
            <w:pStyle w:val="B7E5DE74C7C944C6A1EC702A129BA48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195F6C1B00E4066803A274829E702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F28DEA-010A-4719-BE66-957903B0327A}"/>
      </w:docPartPr>
      <w:docPartBody>
        <w:p w:rsidR="008A57D1" w:rsidRDefault="00F6440D" w:rsidP="00F6440D">
          <w:pPr>
            <w:pStyle w:val="0195F6C1B00E4066803A274829E702D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CCC969525AC40A7820C16807CC195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3A27C-D737-4BDE-B066-DC7CF79EE5EE}"/>
      </w:docPartPr>
      <w:docPartBody>
        <w:p w:rsidR="008A57D1" w:rsidRDefault="00F6440D" w:rsidP="00F6440D">
          <w:pPr>
            <w:pStyle w:val="3CCC969525AC40A7820C16807CC195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880D88D114E457D859233D1D7EFE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B00A4-7DFE-486C-8CCC-9EA397C08CA2}"/>
      </w:docPartPr>
      <w:docPartBody>
        <w:p w:rsidR="00F92D12" w:rsidRDefault="00F92D12">
          <w:pPr>
            <w:pStyle w:val="5880D88D114E457D859233D1D7EFE56D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2FC8B983A645B19D9ECD6EBDEDF3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27C590-AA6C-46FC-ACAE-95585B76D383}"/>
      </w:docPartPr>
      <w:docPartBody>
        <w:p w:rsidR="00F92D12" w:rsidRDefault="00F92D12">
          <w:pPr>
            <w:pStyle w:val="6F2FC8B983A645B19D9ECD6EBDEDF321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A48768FE274F15A09FB4C5DE79F5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1867C-A229-456E-8FAD-F842CA8F4B31}"/>
      </w:docPartPr>
      <w:docPartBody>
        <w:p w:rsidR="00F92D12" w:rsidRDefault="00F92D12">
          <w:pPr>
            <w:pStyle w:val="18A48768FE274F15A09FB4C5DE79F5FE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63D94E595F4ECD9360B0B71BB15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36F2E-CB51-4478-BA2F-26E40045E463}"/>
      </w:docPartPr>
      <w:docPartBody>
        <w:p w:rsidR="00F92D12" w:rsidRDefault="00F92D12">
          <w:pPr>
            <w:pStyle w:val="A163D94E595F4ECD9360B0B71BB1587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8945D15CAF418DBEA497E998B492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A15-65D4-4292-BFE6-B142961941AE}"/>
      </w:docPartPr>
      <w:docPartBody>
        <w:p w:rsidR="00F92D12" w:rsidRDefault="00F92D12">
          <w:pPr>
            <w:pStyle w:val="398945D15CAF418DBEA497E998B4920E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843143C56143A99C1E40B02416EE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4FE47-F558-4C28-815B-4299BF5E7C67}"/>
      </w:docPartPr>
      <w:docPartBody>
        <w:p w:rsidR="00F92D12" w:rsidRDefault="00F92D12">
          <w:pPr>
            <w:pStyle w:val="BE843143C56143A99C1E40B02416EE21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D1CD579BE64F0CAFB83781C1D110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31A34-363C-4278-84B4-C92A75B07721}"/>
      </w:docPartPr>
      <w:docPartBody>
        <w:p w:rsidR="00F92D12" w:rsidRDefault="00F92D12">
          <w:pPr>
            <w:pStyle w:val="C5D1CD579BE64F0CAFB83781C1D110CC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B791FE1593458FB84736051476E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BDD5F-ED33-470C-90A1-8102CBF487E6}"/>
      </w:docPartPr>
      <w:docPartBody>
        <w:p w:rsidR="00F92D12" w:rsidRDefault="00F92D12">
          <w:pPr>
            <w:pStyle w:val="6EB791FE1593458FB84736051476E08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E68F00A01E486AB533622AEED3AC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07B5B1-E37C-49B3-A83D-BDA0E85CF335}"/>
      </w:docPartPr>
      <w:docPartBody>
        <w:p w:rsidR="00F92D12" w:rsidRDefault="00F92D12">
          <w:pPr>
            <w:pStyle w:val="29E68F00A01E486AB533622AEED3AC8C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EA8A6B8C2A42D6AB1F88350B63E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59E4C-A810-413E-8CDE-83F679E5DF9F}"/>
      </w:docPartPr>
      <w:docPartBody>
        <w:p w:rsidR="00F92D12" w:rsidRDefault="00F92D12">
          <w:pPr>
            <w:pStyle w:val="20EA8A6B8C2A42D6AB1F88350B63EBBC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A6A9A24DE34B70A03E526511DE05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594A8-36AF-4EEA-A12D-FAA76AD0F8C4}"/>
      </w:docPartPr>
      <w:docPartBody>
        <w:p w:rsidR="00F92D12" w:rsidRDefault="00F92D12" w:rsidP="00F92D12">
          <w:pPr>
            <w:pStyle w:val="51A6A9A24DE34B70A03E526511DE056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927B5165984527AEE7D6CAA0C63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41A950-95D0-4DB5-9184-D4E9EB9291AE}"/>
      </w:docPartPr>
      <w:docPartBody>
        <w:p w:rsidR="00F92D12" w:rsidRDefault="00F92D12" w:rsidP="00F92D12">
          <w:pPr>
            <w:pStyle w:val="BE927B5165984527AEE7D6CAA0C63211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564A1CBEA34B33A4A2BDE8F2F5E9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36B99-6194-452D-91E3-FD2B50FA603E}"/>
      </w:docPartPr>
      <w:docPartBody>
        <w:p w:rsidR="004F4254" w:rsidRDefault="00000000">
          <w:pPr>
            <w:pStyle w:val="0F564A1CBEA34B33A4A2BDE8F2F5E95D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FEDFE009D445C1B936FD4DB82F2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69FCE2-0E91-4502-A223-34E2ECFB94A0}"/>
      </w:docPartPr>
      <w:docPartBody>
        <w:p w:rsidR="004F4254" w:rsidRDefault="00000000">
          <w:pPr>
            <w:pStyle w:val="B7FEDFE009D445C1B936FD4DB82F2FE4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7B723BF2794354952BB6129BB91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D1742-EE38-4BC2-92E1-87BD8954A800}"/>
      </w:docPartPr>
      <w:docPartBody>
        <w:p w:rsidR="004F4254" w:rsidRDefault="00000000">
          <w:pPr>
            <w:pStyle w:val="437B723BF2794354952BB6129BB91B1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EF574B4DFE401E876F24877808F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9C6D0-8236-4510-AD09-773B9408AFB5}"/>
      </w:docPartPr>
      <w:docPartBody>
        <w:p w:rsidR="004F4254" w:rsidRDefault="00000000">
          <w:pPr>
            <w:pStyle w:val="DAEF574B4DFE401E876F24877808F97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EE068C-E7D8-4538-8C8D-513850120560}"/>
      </w:docPartPr>
      <w:docPartBody>
        <w:p w:rsidR="0096198E" w:rsidRDefault="004F4254">
          <w:r w:rsidRPr="00C8405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D411965F0AA416E8CB6E98F18CA7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53D3D-58A9-4EE1-8F08-32E3455F3D75}"/>
      </w:docPartPr>
      <w:docPartBody>
        <w:p w:rsidR="00A721E7" w:rsidRDefault="00FB1706" w:rsidP="00FB1706">
          <w:pPr>
            <w:pStyle w:val="DD411965F0AA416E8CB6E98F18CA758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5BCC1663B8144F89966C4F4A9156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3DD3D7-191F-43F7-9768-2B684ABF40FD}"/>
      </w:docPartPr>
      <w:docPartBody>
        <w:p w:rsidR="00A721E7" w:rsidRDefault="00FB1706" w:rsidP="00FB1706">
          <w:pPr>
            <w:pStyle w:val="25BCC1663B8144F89966C4F4A9156D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612D934899142F0BA282874DB213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74C30-0441-4060-9DAD-6A51354E6482}"/>
      </w:docPartPr>
      <w:docPartBody>
        <w:p w:rsidR="00A721E7" w:rsidRDefault="00FB1706" w:rsidP="00FB1706">
          <w:pPr>
            <w:pStyle w:val="4612D934899142F0BA282874DB213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F92BC33E844C12BD3BEE5731860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25DA6-0627-4617-B697-D24928544B9B}"/>
      </w:docPartPr>
      <w:docPartBody>
        <w:p w:rsidR="00A721E7" w:rsidRDefault="00FB1706" w:rsidP="00FB1706">
          <w:pPr>
            <w:pStyle w:val="DAF92BC33E844C12BD3BEE57318607E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866B5282944CAC8C91FDAD56D8C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E2789-3CBA-4CCC-8836-1706484D45C6}"/>
      </w:docPartPr>
      <w:docPartBody>
        <w:p w:rsidR="00A721E7" w:rsidRDefault="00FB1706" w:rsidP="00FB1706">
          <w:pPr>
            <w:pStyle w:val="D5866B5282944CAC8C91FDAD56D8CF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5F0D1970034194A097F99CD61E3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9F71A-3116-4895-B6A7-7642B4CF7A90}"/>
      </w:docPartPr>
      <w:docPartBody>
        <w:p w:rsidR="00A721E7" w:rsidRDefault="00FB1706" w:rsidP="00FB1706">
          <w:pPr>
            <w:pStyle w:val="3F5F0D1970034194A097F99CD61E39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301E255B684B7C988D7AABBE79BE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7F012-6074-4603-A47A-CE953E159B1A}"/>
      </w:docPartPr>
      <w:docPartBody>
        <w:p w:rsidR="00A721E7" w:rsidRDefault="00FB1706" w:rsidP="00FB1706">
          <w:pPr>
            <w:pStyle w:val="B3301E255B684B7C988D7AABBE79BE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8397ABFF624B9BA82C7204E9EAE9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9B2DCA-025E-41C3-9175-85EC9EB08091}"/>
      </w:docPartPr>
      <w:docPartBody>
        <w:p w:rsidR="00A721E7" w:rsidRDefault="00FB1706" w:rsidP="00FB1706">
          <w:pPr>
            <w:pStyle w:val="4B8397ABFF624B9BA82C7204E9EAE9B3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AD455F37944EC18DCAC8EA2B12D5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8F5A6-5946-4842-A9A7-CD0087A0973C}"/>
      </w:docPartPr>
      <w:docPartBody>
        <w:p w:rsidR="00A721E7" w:rsidRDefault="00FB1706" w:rsidP="00FB1706">
          <w:pPr>
            <w:pStyle w:val="8DAD455F37944EC18DCAC8EA2B12D56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994C68F48F4C18BE371809F7ED8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88381-082E-4237-A0AF-09319EAF19C7}"/>
      </w:docPartPr>
      <w:docPartBody>
        <w:p w:rsidR="00A721E7" w:rsidRDefault="00FB1706" w:rsidP="00FB1706">
          <w:pPr>
            <w:pStyle w:val="06994C68F48F4C18BE371809F7ED8F2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E47B22A486499CA80E850B367627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53800A-E3E8-4791-9AD5-37B5C3D27059}"/>
      </w:docPartPr>
      <w:docPartBody>
        <w:p w:rsidR="00A721E7" w:rsidRDefault="00FB1706" w:rsidP="00FB1706">
          <w:pPr>
            <w:pStyle w:val="DDE47B22A486499CA80E850B3676271D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077B86C4A84DFA9E4F1776B4909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8E814-80F5-4BAF-BAB4-59F219E32AA2}"/>
      </w:docPartPr>
      <w:docPartBody>
        <w:p w:rsidR="00A721E7" w:rsidRDefault="00FB1706" w:rsidP="00FB1706">
          <w:pPr>
            <w:pStyle w:val="5A077B86C4A84DFA9E4F1776B490996F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F07143F7924709999AEEF161E883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FB6A7-2578-424F-B39D-59442729D8BC}"/>
      </w:docPartPr>
      <w:docPartBody>
        <w:p w:rsidR="00A721E7" w:rsidRDefault="00FB1706" w:rsidP="00FB1706">
          <w:pPr>
            <w:pStyle w:val="E6F07143F7924709999AEEF161E883D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16555"/>
    <w:rsid w:val="000478C6"/>
    <w:rsid w:val="00062BCC"/>
    <w:rsid w:val="00094FF7"/>
    <w:rsid w:val="000B5849"/>
    <w:rsid w:val="000C099C"/>
    <w:rsid w:val="000C30DE"/>
    <w:rsid w:val="000C32FA"/>
    <w:rsid w:val="000C6630"/>
    <w:rsid w:val="000D4FFA"/>
    <w:rsid w:val="000F5758"/>
    <w:rsid w:val="00111F37"/>
    <w:rsid w:val="00115ADD"/>
    <w:rsid w:val="00155F0C"/>
    <w:rsid w:val="00187355"/>
    <w:rsid w:val="001A3C35"/>
    <w:rsid w:val="001B1B00"/>
    <w:rsid w:val="001C0E35"/>
    <w:rsid w:val="001D6FE3"/>
    <w:rsid w:val="001D7764"/>
    <w:rsid w:val="001E6A8A"/>
    <w:rsid w:val="001F6C15"/>
    <w:rsid w:val="00206636"/>
    <w:rsid w:val="00235D29"/>
    <w:rsid w:val="00236015"/>
    <w:rsid w:val="00237D72"/>
    <w:rsid w:val="0026137A"/>
    <w:rsid w:val="0026439A"/>
    <w:rsid w:val="0027142E"/>
    <w:rsid w:val="00271F3D"/>
    <w:rsid w:val="00273637"/>
    <w:rsid w:val="00280217"/>
    <w:rsid w:val="00285F3C"/>
    <w:rsid w:val="00290E06"/>
    <w:rsid w:val="002A5D7D"/>
    <w:rsid w:val="002B16B0"/>
    <w:rsid w:val="002C6608"/>
    <w:rsid w:val="002D4377"/>
    <w:rsid w:val="002D5A0A"/>
    <w:rsid w:val="002F6AA1"/>
    <w:rsid w:val="00313FDD"/>
    <w:rsid w:val="0034089E"/>
    <w:rsid w:val="00350A6F"/>
    <w:rsid w:val="003633E3"/>
    <w:rsid w:val="0038586A"/>
    <w:rsid w:val="00391CDB"/>
    <w:rsid w:val="00393679"/>
    <w:rsid w:val="00395AEF"/>
    <w:rsid w:val="003B3974"/>
    <w:rsid w:val="003E037C"/>
    <w:rsid w:val="003F46D3"/>
    <w:rsid w:val="004069F2"/>
    <w:rsid w:val="004325AD"/>
    <w:rsid w:val="00437FDB"/>
    <w:rsid w:val="00441283"/>
    <w:rsid w:val="00450E7D"/>
    <w:rsid w:val="00451302"/>
    <w:rsid w:val="00471979"/>
    <w:rsid w:val="00487EE1"/>
    <w:rsid w:val="00496861"/>
    <w:rsid w:val="004C7006"/>
    <w:rsid w:val="004D184F"/>
    <w:rsid w:val="004E2932"/>
    <w:rsid w:val="004F4254"/>
    <w:rsid w:val="00503957"/>
    <w:rsid w:val="005073E4"/>
    <w:rsid w:val="0051742B"/>
    <w:rsid w:val="005336F2"/>
    <w:rsid w:val="005350A6"/>
    <w:rsid w:val="00537FE2"/>
    <w:rsid w:val="0054316D"/>
    <w:rsid w:val="00550725"/>
    <w:rsid w:val="005B3F44"/>
    <w:rsid w:val="005C5713"/>
    <w:rsid w:val="005D3D73"/>
    <w:rsid w:val="005D435F"/>
    <w:rsid w:val="005D7221"/>
    <w:rsid w:val="005E35BE"/>
    <w:rsid w:val="005E3CE5"/>
    <w:rsid w:val="005E498F"/>
    <w:rsid w:val="005F44B2"/>
    <w:rsid w:val="005F4655"/>
    <w:rsid w:val="005F6D68"/>
    <w:rsid w:val="00600011"/>
    <w:rsid w:val="00606FF7"/>
    <w:rsid w:val="006278B9"/>
    <w:rsid w:val="00643240"/>
    <w:rsid w:val="006706AC"/>
    <w:rsid w:val="00673AB9"/>
    <w:rsid w:val="0067402E"/>
    <w:rsid w:val="00686051"/>
    <w:rsid w:val="00691B54"/>
    <w:rsid w:val="006A568E"/>
    <w:rsid w:val="006B1307"/>
    <w:rsid w:val="006E63B9"/>
    <w:rsid w:val="006E66FC"/>
    <w:rsid w:val="0071615C"/>
    <w:rsid w:val="007226A6"/>
    <w:rsid w:val="00724BA0"/>
    <w:rsid w:val="007351AB"/>
    <w:rsid w:val="00744C1B"/>
    <w:rsid w:val="00781235"/>
    <w:rsid w:val="00792643"/>
    <w:rsid w:val="00796E3F"/>
    <w:rsid w:val="007A26C4"/>
    <w:rsid w:val="007A3BCA"/>
    <w:rsid w:val="007B0896"/>
    <w:rsid w:val="007D08E3"/>
    <w:rsid w:val="00803470"/>
    <w:rsid w:val="00807C58"/>
    <w:rsid w:val="008102E5"/>
    <w:rsid w:val="0081124A"/>
    <w:rsid w:val="00822ECA"/>
    <w:rsid w:val="0083268E"/>
    <w:rsid w:val="00833113"/>
    <w:rsid w:val="00850A00"/>
    <w:rsid w:val="00865D91"/>
    <w:rsid w:val="008721C4"/>
    <w:rsid w:val="00886193"/>
    <w:rsid w:val="008864DD"/>
    <w:rsid w:val="008A57D1"/>
    <w:rsid w:val="008B3F9C"/>
    <w:rsid w:val="008C327C"/>
    <w:rsid w:val="008D307E"/>
    <w:rsid w:val="008F7F35"/>
    <w:rsid w:val="008F7F50"/>
    <w:rsid w:val="00920D69"/>
    <w:rsid w:val="009248DD"/>
    <w:rsid w:val="00946545"/>
    <w:rsid w:val="00954758"/>
    <w:rsid w:val="009563FB"/>
    <w:rsid w:val="0096198E"/>
    <w:rsid w:val="00964C2C"/>
    <w:rsid w:val="00994BF1"/>
    <w:rsid w:val="00997A5F"/>
    <w:rsid w:val="009B550E"/>
    <w:rsid w:val="009C1E3A"/>
    <w:rsid w:val="009C7718"/>
    <w:rsid w:val="00A1762E"/>
    <w:rsid w:val="00A20219"/>
    <w:rsid w:val="00A21A72"/>
    <w:rsid w:val="00A27CB6"/>
    <w:rsid w:val="00A42AC1"/>
    <w:rsid w:val="00A555E7"/>
    <w:rsid w:val="00A67408"/>
    <w:rsid w:val="00A721E7"/>
    <w:rsid w:val="00A732B7"/>
    <w:rsid w:val="00A81735"/>
    <w:rsid w:val="00A82E31"/>
    <w:rsid w:val="00A91182"/>
    <w:rsid w:val="00A917F9"/>
    <w:rsid w:val="00A93787"/>
    <w:rsid w:val="00A93FB6"/>
    <w:rsid w:val="00AA651C"/>
    <w:rsid w:val="00AC6E16"/>
    <w:rsid w:val="00AD496D"/>
    <w:rsid w:val="00AF6278"/>
    <w:rsid w:val="00B01869"/>
    <w:rsid w:val="00B053D4"/>
    <w:rsid w:val="00B07230"/>
    <w:rsid w:val="00B20C44"/>
    <w:rsid w:val="00B24D45"/>
    <w:rsid w:val="00B25766"/>
    <w:rsid w:val="00B67FF1"/>
    <w:rsid w:val="00B70ABA"/>
    <w:rsid w:val="00B807F9"/>
    <w:rsid w:val="00BA21CB"/>
    <w:rsid w:val="00BE0C78"/>
    <w:rsid w:val="00BE163F"/>
    <w:rsid w:val="00BE5109"/>
    <w:rsid w:val="00BE60AD"/>
    <w:rsid w:val="00BE7623"/>
    <w:rsid w:val="00BE77A9"/>
    <w:rsid w:val="00BF7D6C"/>
    <w:rsid w:val="00C03606"/>
    <w:rsid w:val="00C16093"/>
    <w:rsid w:val="00C22EFB"/>
    <w:rsid w:val="00C63A82"/>
    <w:rsid w:val="00C709E8"/>
    <w:rsid w:val="00C945BD"/>
    <w:rsid w:val="00CB1FAC"/>
    <w:rsid w:val="00CB561E"/>
    <w:rsid w:val="00D0317A"/>
    <w:rsid w:val="00DA1BBC"/>
    <w:rsid w:val="00DA62AA"/>
    <w:rsid w:val="00DB52A8"/>
    <w:rsid w:val="00DC713A"/>
    <w:rsid w:val="00DD1F5E"/>
    <w:rsid w:val="00DE673B"/>
    <w:rsid w:val="00DF666E"/>
    <w:rsid w:val="00E022EC"/>
    <w:rsid w:val="00E15A67"/>
    <w:rsid w:val="00E246A7"/>
    <w:rsid w:val="00E31037"/>
    <w:rsid w:val="00E34858"/>
    <w:rsid w:val="00E46F7D"/>
    <w:rsid w:val="00E82CAF"/>
    <w:rsid w:val="00E92499"/>
    <w:rsid w:val="00E94DA8"/>
    <w:rsid w:val="00EA0CDB"/>
    <w:rsid w:val="00EB11C4"/>
    <w:rsid w:val="00EE0A47"/>
    <w:rsid w:val="00EF7AB9"/>
    <w:rsid w:val="00F05A6F"/>
    <w:rsid w:val="00F11ACD"/>
    <w:rsid w:val="00F220BD"/>
    <w:rsid w:val="00F242DB"/>
    <w:rsid w:val="00F260A2"/>
    <w:rsid w:val="00F26E0A"/>
    <w:rsid w:val="00F635C5"/>
    <w:rsid w:val="00F6440D"/>
    <w:rsid w:val="00F725B0"/>
    <w:rsid w:val="00F77F59"/>
    <w:rsid w:val="00F87021"/>
    <w:rsid w:val="00F90B5E"/>
    <w:rsid w:val="00F92D12"/>
    <w:rsid w:val="00F96541"/>
    <w:rsid w:val="00FA4ED9"/>
    <w:rsid w:val="00FB1706"/>
    <w:rsid w:val="00FC37AF"/>
    <w:rsid w:val="00FC586F"/>
    <w:rsid w:val="00FD7B69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1706"/>
    <w:rPr>
      <w:color w:val="808080"/>
    </w:rPr>
  </w:style>
  <w:style w:type="paragraph" w:customStyle="1" w:styleId="D407BB4A1A8B4EBFA70D337840BA4ACE">
    <w:name w:val="D407BB4A1A8B4EBFA70D337840BA4ACE"/>
    <w:rsid w:val="005B3F44"/>
    <w:rPr>
      <w:lang w:val="en-AU" w:eastAsia="en-AU"/>
    </w:rPr>
  </w:style>
  <w:style w:type="paragraph" w:customStyle="1" w:styleId="D1DDF68172B849739632C348C8BE2BA2">
    <w:name w:val="D1DDF68172B849739632C348C8BE2BA2"/>
    <w:rsid w:val="00B053D4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23CF384426F74CB490E08945B5E1E40E">
    <w:name w:val="23CF384426F74CB490E08945B5E1E40E"/>
    <w:rsid w:val="00B053D4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C0370AB81711460C81B96FC9BD719024">
    <w:name w:val="C0370AB81711460C81B96FC9BD719024"/>
    <w:rsid w:val="00B053D4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66B4C6194D3E4D7BA2BA1DBED4A05C59">
    <w:name w:val="66B4C6194D3E4D7BA2BA1DBED4A05C59"/>
    <w:rsid w:val="00B053D4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05974B5717F8461AAD19E17E8289FA15">
    <w:name w:val="05974B5717F8461AAD19E17E8289FA15"/>
    <w:rsid w:val="00B053D4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EB1CB3BB6C1E4A2DA18ABC0CF6C29470">
    <w:name w:val="EB1CB3BB6C1E4A2DA18ABC0CF6C29470"/>
    <w:rsid w:val="00B053D4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990629AC8C5B4939B9FC35B804D7C66F">
    <w:name w:val="990629AC8C5B4939B9FC35B804D7C66F"/>
    <w:rsid w:val="00395AEF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A1BF0164F1D14D5680E82E99A8FE06A9">
    <w:name w:val="A1BF0164F1D14D5680E82E99A8FE06A9"/>
    <w:rsid w:val="00395AEF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5DC54C5A5FF248D1B9F2C57BB0C14627">
    <w:name w:val="5DC54C5A5FF248D1B9F2C57BB0C14627"/>
    <w:rsid w:val="00395AEF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51A6A9A24DE34B70A03E526511DE0567">
    <w:name w:val="51A6A9A24DE34B70A03E526511DE0567"/>
    <w:rsid w:val="00F92D12"/>
    <w:rPr>
      <w:kern w:val="2"/>
      <w:sz w:val="24"/>
      <w:szCs w:val="21"/>
      <w:lang w:bidi="hi-IN"/>
      <w14:ligatures w14:val="standardContextual"/>
    </w:rPr>
  </w:style>
  <w:style w:type="paragraph" w:customStyle="1" w:styleId="BE927B5165984527AEE7D6CAA0C63211">
    <w:name w:val="BE927B5165984527AEE7D6CAA0C63211"/>
    <w:rsid w:val="00F92D12"/>
    <w:rPr>
      <w:kern w:val="2"/>
      <w:sz w:val="24"/>
      <w:szCs w:val="21"/>
      <w:lang w:bidi="hi-IN"/>
      <w14:ligatures w14:val="standardContextual"/>
    </w:rPr>
  </w:style>
  <w:style w:type="paragraph" w:customStyle="1" w:styleId="87570DE313A748188FD79B166522F85C">
    <w:name w:val="87570DE313A748188FD79B166522F85C"/>
    <w:rsid w:val="00F6440D"/>
    <w:rPr>
      <w:kern w:val="2"/>
      <w:sz w:val="24"/>
      <w:szCs w:val="21"/>
      <w:lang w:bidi="hi-IN"/>
      <w14:ligatures w14:val="standardContextual"/>
    </w:rPr>
  </w:style>
  <w:style w:type="paragraph" w:customStyle="1" w:styleId="B7E5DE74C7C944C6A1EC702A129BA481">
    <w:name w:val="B7E5DE74C7C944C6A1EC702A129BA481"/>
    <w:rsid w:val="00F6440D"/>
    <w:rPr>
      <w:kern w:val="2"/>
      <w:sz w:val="24"/>
      <w:szCs w:val="21"/>
      <w:lang w:bidi="hi-IN"/>
      <w14:ligatures w14:val="standardContextual"/>
    </w:rPr>
  </w:style>
  <w:style w:type="paragraph" w:customStyle="1" w:styleId="0195F6C1B00E4066803A274829E702D5">
    <w:name w:val="0195F6C1B00E4066803A274829E702D5"/>
    <w:rsid w:val="00F6440D"/>
    <w:rPr>
      <w:kern w:val="2"/>
      <w:sz w:val="24"/>
      <w:szCs w:val="21"/>
      <w:lang w:bidi="hi-IN"/>
      <w14:ligatures w14:val="standardContextual"/>
    </w:rPr>
  </w:style>
  <w:style w:type="paragraph" w:customStyle="1" w:styleId="3CCC969525AC40A7820C16807CC19549">
    <w:name w:val="3CCC969525AC40A7820C16807CC19549"/>
    <w:rsid w:val="00F6440D"/>
    <w:rPr>
      <w:kern w:val="2"/>
      <w:sz w:val="24"/>
      <w:szCs w:val="21"/>
      <w:lang w:bidi="hi-IN"/>
      <w14:ligatures w14:val="standardContextual"/>
    </w:rPr>
  </w:style>
  <w:style w:type="paragraph" w:customStyle="1" w:styleId="5880D88D114E457D859233D1D7EFE56D">
    <w:name w:val="5880D88D114E457D859233D1D7EFE56D"/>
    <w:rPr>
      <w:kern w:val="2"/>
      <w:sz w:val="24"/>
      <w:szCs w:val="21"/>
      <w:lang w:bidi="hi-IN"/>
      <w14:ligatures w14:val="standardContextual"/>
    </w:rPr>
  </w:style>
  <w:style w:type="paragraph" w:customStyle="1" w:styleId="6F2FC8B983A645B19D9ECD6EBDEDF321">
    <w:name w:val="6F2FC8B983A645B19D9ECD6EBDEDF321"/>
    <w:rPr>
      <w:kern w:val="2"/>
      <w:sz w:val="24"/>
      <w:szCs w:val="21"/>
      <w:lang w:bidi="hi-IN"/>
      <w14:ligatures w14:val="standardContextual"/>
    </w:rPr>
  </w:style>
  <w:style w:type="paragraph" w:customStyle="1" w:styleId="18A48768FE274F15A09FB4C5DE79F5FE">
    <w:name w:val="18A48768FE274F15A09FB4C5DE79F5FE"/>
    <w:rPr>
      <w:kern w:val="2"/>
      <w:sz w:val="24"/>
      <w:szCs w:val="21"/>
      <w:lang w:bidi="hi-IN"/>
      <w14:ligatures w14:val="standardContextual"/>
    </w:rPr>
  </w:style>
  <w:style w:type="paragraph" w:customStyle="1" w:styleId="A163D94E595F4ECD9360B0B71BB15878">
    <w:name w:val="A163D94E595F4ECD9360B0B71BB15878"/>
    <w:rPr>
      <w:kern w:val="2"/>
      <w:sz w:val="24"/>
      <w:szCs w:val="21"/>
      <w:lang w:bidi="hi-IN"/>
      <w14:ligatures w14:val="standardContextual"/>
    </w:rPr>
  </w:style>
  <w:style w:type="paragraph" w:customStyle="1" w:styleId="398945D15CAF418DBEA497E998B4920E">
    <w:name w:val="398945D15CAF418DBEA497E998B4920E"/>
    <w:rPr>
      <w:kern w:val="2"/>
      <w:sz w:val="24"/>
      <w:szCs w:val="21"/>
      <w:lang w:bidi="hi-IN"/>
      <w14:ligatures w14:val="standardContextual"/>
    </w:rPr>
  </w:style>
  <w:style w:type="paragraph" w:customStyle="1" w:styleId="BE843143C56143A99C1E40B02416EE21">
    <w:name w:val="BE843143C56143A99C1E40B02416EE21"/>
    <w:rPr>
      <w:kern w:val="2"/>
      <w:sz w:val="24"/>
      <w:szCs w:val="21"/>
      <w:lang w:bidi="hi-IN"/>
      <w14:ligatures w14:val="standardContextual"/>
    </w:rPr>
  </w:style>
  <w:style w:type="paragraph" w:customStyle="1" w:styleId="C5D1CD579BE64F0CAFB83781C1D110CC">
    <w:name w:val="C5D1CD579BE64F0CAFB83781C1D110CC"/>
    <w:rPr>
      <w:kern w:val="2"/>
      <w:sz w:val="24"/>
      <w:szCs w:val="21"/>
      <w:lang w:bidi="hi-IN"/>
      <w14:ligatures w14:val="standardContextual"/>
    </w:rPr>
  </w:style>
  <w:style w:type="paragraph" w:customStyle="1" w:styleId="6EB791FE1593458FB84736051476E088">
    <w:name w:val="6EB791FE1593458FB84736051476E088"/>
    <w:rPr>
      <w:kern w:val="2"/>
      <w:sz w:val="24"/>
      <w:szCs w:val="21"/>
      <w:lang w:bidi="hi-IN"/>
      <w14:ligatures w14:val="standardContextual"/>
    </w:rPr>
  </w:style>
  <w:style w:type="paragraph" w:customStyle="1" w:styleId="29E68F00A01E486AB533622AEED3AC8C">
    <w:name w:val="29E68F00A01E486AB533622AEED3AC8C"/>
    <w:rPr>
      <w:kern w:val="2"/>
      <w:sz w:val="24"/>
      <w:szCs w:val="21"/>
      <w:lang w:bidi="hi-IN"/>
      <w14:ligatures w14:val="standardContextual"/>
    </w:rPr>
  </w:style>
  <w:style w:type="paragraph" w:customStyle="1" w:styleId="20EA8A6B8C2A42D6AB1F88350B63EBBC">
    <w:name w:val="20EA8A6B8C2A42D6AB1F88350B63EBBC"/>
    <w:rPr>
      <w:kern w:val="2"/>
      <w:sz w:val="24"/>
      <w:szCs w:val="21"/>
      <w:lang w:bidi="hi-IN"/>
      <w14:ligatures w14:val="standardContextual"/>
    </w:rPr>
  </w:style>
  <w:style w:type="paragraph" w:customStyle="1" w:styleId="0F564A1CBEA34B33A4A2BDE8F2F5E95D">
    <w:name w:val="0F564A1CBEA34B33A4A2BDE8F2F5E95D"/>
    <w:rPr>
      <w:kern w:val="2"/>
      <w:sz w:val="24"/>
      <w:szCs w:val="21"/>
      <w:lang w:bidi="hi-IN"/>
      <w14:ligatures w14:val="standardContextual"/>
    </w:rPr>
  </w:style>
  <w:style w:type="paragraph" w:customStyle="1" w:styleId="B7FEDFE009D445C1B936FD4DB82F2FE4">
    <w:name w:val="B7FEDFE009D445C1B936FD4DB82F2FE4"/>
    <w:rPr>
      <w:kern w:val="2"/>
      <w:sz w:val="24"/>
      <w:szCs w:val="21"/>
      <w:lang w:bidi="hi-IN"/>
      <w14:ligatures w14:val="standardContextual"/>
    </w:rPr>
  </w:style>
  <w:style w:type="paragraph" w:customStyle="1" w:styleId="437B723BF2794354952BB6129BB91B17">
    <w:name w:val="437B723BF2794354952BB6129BB91B17"/>
    <w:rPr>
      <w:kern w:val="2"/>
      <w:sz w:val="24"/>
      <w:szCs w:val="21"/>
      <w:lang w:bidi="hi-IN"/>
      <w14:ligatures w14:val="standardContextual"/>
    </w:rPr>
  </w:style>
  <w:style w:type="paragraph" w:customStyle="1" w:styleId="DAEF574B4DFE401E876F24877808F979">
    <w:name w:val="DAEF574B4DFE401E876F24877808F979"/>
    <w:rPr>
      <w:kern w:val="2"/>
      <w:sz w:val="24"/>
      <w:szCs w:val="21"/>
      <w:lang w:bidi="hi-IN"/>
      <w14:ligatures w14:val="standardContextual"/>
    </w:rPr>
  </w:style>
  <w:style w:type="paragraph" w:customStyle="1" w:styleId="DD411965F0AA416E8CB6E98F18CA758C">
    <w:name w:val="DD411965F0AA416E8CB6E98F18CA758C"/>
    <w:rsid w:val="00FB1706"/>
    <w:rPr>
      <w:kern w:val="2"/>
      <w:sz w:val="24"/>
      <w:szCs w:val="21"/>
      <w:lang w:bidi="hi-IN"/>
      <w14:ligatures w14:val="standardContextual"/>
    </w:rPr>
  </w:style>
  <w:style w:type="paragraph" w:customStyle="1" w:styleId="25BCC1663B8144F89966C4F4A9156D32">
    <w:name w:val="25BCC1663B8144F89966C4F4A9156D32"/>
    <w:rsid w:val="00FB1706"/>
    <w:rPr>
      <w:kern w:val="2"/>
      <w:sz w:val="24"/>
      <w:szCs w:val="21"/>
      <w:lang w:bidi="hi-IN"/>
      <w14:ligatures w14:val="standardContextual"/>
    </w:rPr>
  </w:style>
  <w:style w:type="paragraph" w:customStyle="1" w:styleId="4612D934899142F0BA282874DB2133C1">
    <w:name w:val="4612D934899142F0BA282874DB2133C1"/>
    <w:rsid w:val="00FB1706"/>
    <w:rPr>
      <w:kern w:val="2"/>
      <w:sz w:val="24"/>
      <w:szCs w:val="21"/>
      <w:lang w:bidi="hi-IN"/>
      <w14:ligatures w14:val="standardContextual"/>
    </w:rPr>
  </w:style>
  <w:style w:type="paragraph" w:customStyle="1" w:styleId="DAF92BC33E844C12BD3BEE57318607E5">
    <w:name w:val="DAF92BC33E844C12BD3BEE57318607E5"/>
    <w:rsid w:val="00FB1706"/>
    <w:rPr>
      <w:kern w:val="2"/>
      <w:sz w:val="24"/>
      <w:szCs w:val="21"/>
      <w:lang w:bidi="hi-IN"/>
      <w14:ligatures w14:val="standardContextual"/>
    </w:rPr>
  </w:style>
  <w:style w:type="paragraph" w:customStyle="1" w:styleId="D5866B5282944CAC8C91FDAD56D8CF44">
    <w:name w:val="D5866B5282944CAC8C91FDAD56D8CF44"/>
    <w:rsid w:val="00FB1706"/>
    <w:rPr>
      <w:kern w:val="2"/>
      <w:sz w:val="24"/>
      <w:szCs w:val="21"/>
      <w:lang w:bidi="hi-IN"/>
      <w14:ligatures w14:val="standardContextual"/>
    </w:rPr>
  </w:style>
  <w:style w:type="paragraph" w:customStyle="1" w:styleId="3F5F0D1970034194A097F99CD61E3962">
    <w:name w:val="3F5F0D1970034194A097F99CD61E3962"/>
    <w:rsid w:val="00FB1706"/>
    <w:rPr>
      <w:kern w:val="2"/>
      <w:sz w:val="24"/>
      <w:szCs w:val="21"/>
      <w:lang w:bidi="hi-IN"/>
      <w14:ligatures w14:val="standardContextual"/>
    </w:rPr>
  </w:style>
  <w:style w:type="paragraph" w:customStyle="1" w:styleId="B3301E255B684B7C988D7AABBE79BE77">
    <w:name w:val="B3301E255B684B7C988D7AABBE79BE77"/>
    <w:rsid w:val="00FB1706"/>
    <w:rPr>
      <w:kern w:val="2"/>
      <w:sz w:val="24"/>
      <w:szCs w:val="21"/>
      <w:lang w:bidi="hi-IN"/>
      <w14:ligatures w14:val="standardContextual"/>
    </w:rPr>
  </w:style>
  <w:style w:type="paragraph" w:customStyle="1" w:styleId="4B8397ABFF624B9BA82C7204E9EAE9B3">
    <w:name w:val="4B8397ABFF624B9BA82C7204E9EAE9B3"/>
    <w:rsid w:val="00FB1706"/>
    <w:rPr>
      <w:kern w:val="2"/>
      <w:sz w:val="24"/>
      <w:szCs w:val="21"/>
      <w:lang w:bidi="hi-IN"/>
      <w14:ligatures w14:val="standardContextual"/>
    </w:rPr>
  </w:style>
  <w:style w:type="paragraph" w:customStyle="1" w:styleId="8DAD455F37944EC18DCAC8EA2B12D567">
    <w:name w:val="8DAD455F37944EC18DCAC8EA2B12D567"/>
    <w:rsid w:val="00FB1706"/>
    <w:rPr>
      <w:kern w:val="2"/>
      <w:sz w:val="24"/>
      <w:szCs w:val="21"/>
      <w:lang w:bidi="hi-IN"/>
      <w14:ligatures w14:val="standardContextual"/>
    </w:rPr>
  </w:style>
  <w:style w:type="paragraph" w:customStyle="1" w:styleId="06994C68F48F4C18BE371809F7ED8F2A">
    <w:name w:val="06994C68F48F4C18BE371809F7ED8F2A"/>
    <w:rsid w:val="00FB1706"/>
    <w:rPr>
      <w:kern w:val="2"/>
      <w:sz w:val="24"/>
      <w:szCs w:val="21"/>
      <w:lang w:bidi="hi-IN"/>
      <w14:ligatures w14:val="standardContextual"/>
    </w:rPr>
  </w:style>
  <w:style w:type="paragraph" w:customStyle="1" w:styleId="DDE47B22A486499CA80E850B3676271D">
    <w:name w:val="DDE47B22A486499CA80E850B3676271D"/>
    <w:rsid w:val="00FB1706"/>
    <w:rPr>
      <w:kern w:val="2"/>
      <w:sz w:val="24"/>
      <w:szCs w:val="21"/>
      <w:lang w:bidi="hi-IN"/>
      <w14:ligatures w14:val="standardContextual"/>
    </w:rPr>
  </w:style>
  <w:style w:type="paragraph" w:customStyle="1" w:styleId="5A077B86C4A84DFA9E4F1776B490996F">
    <w:name w:val="5A077B86C4A84DFA9E4F1776B490996F"/>
    <w:rsid w:val="00FB1706"/>
    <w:rPr>
      <w:kern w:val="2"/>
      <w:sz w:val="24"/>
      <w:szCs w:val="21"/>
      <w:lang w:bidi="hi-IN"/>
      <w14:ligatures w14:val="standardContextual"/>
    </w:rPr>
  </w:style>
  <w:style w:type="paragraph" w:customStyle="1" w:styleId="E6F07143F7924709999AEEF161E883D9">
    <w:name w:val="E6F07143F7924709999AEEF161E883D9"/>
    <w:rsid w:val="00FB1706"/>
    <w:rPr>
      <w:kern w:val="2"/>
      <w:sz w:val="24"/>
      <w:szCs w:val="21"/>
      <w:lang w:bidi="hi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259C756D67BA4B9F68E983AED3A252" ma:contentTypeVersion="7" ma:contentTypeDescription="Create a new document." ma:contentTypeScope="" ma:versionID="3a4e61c8bab0895048241116aaea35ec">
  <xsd:schema xmlns:xsd="http://www.w3.org/2001/XMLSchema" xmlns:xs="http://www.w3.org/2001/XMLSchema" xmlns:p="http://schemas.microsoft.com/office/2006/metadata/properties" xmlns:ns2="8bbf9d9e-3bdf-4013-9eed-3e9e3e7cdb91" targetNamespace="http://schemas.microsoft.com/office/2006/metadata/properties" ma:root="true" ma:fieldsID="2bdfcac0bb7fe45dbfde4c6746e27c8a" ns2:_="">
    <xsd:import namespace="8bbf9d9e-3bdf-4013-9eed-3e9e3e7cd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bf9d9e-3bdf-4013-9eed-3e9e3e7cd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��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58396C-8223-4841-BD75-E92DA20C61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bf9d9e-3bdf-4013-9eed-3e9e3e7cd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C9127B-EA60-4B35-8664-E29413D463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CC39EBC-1E04-4883-9A56-AFD48FE8F33E}">
  <ds:schemaRefs>
    <ds:schemaRef ds:uri="urn:microsoft-dynamics-nav/reports/Standard_Sales_Invoice_Custom/50101/"/>
  </ds:schemaRefs>
</ds:datastoreItem>
</file>

<file path=customXml/itemProps4.xml><?xml version="1.0" encoding="utf-8"?>
<ds:datastoreItem xmlns:ds="http://schemas.openxmlformats.org/officeDocument/2006/customXml" ds:itemID="{38247CC6-A688-49B0-857F-43C981C7BA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5BB582C8-33B1-4A39-82EE-197D9B291FF4}">
  <ds:schemaRefs>
    <ds:schemaRef ds:uri="urn:microsoft-dynamics-businesscentral/internal/extended/reports/Standard_Sales_Invoice_Custom/50101/"/>
  </ds:schemaRefs>
</ds:datastoreItem>
</file>

<file path=customXml/itemProps6.xml><?xml version="1.0" encoding="utf-8"?>
<ds:datastoreItem xmlns:ds="http://schemas.openxmlformats.org/officeDocument/2006/customXml" ds:itemID="{E482C5D6-EF34-4DDE-82FD-3CD96AC5454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c9762a4-bc40-4493-a008-ee3388774af2}" enabled="1" method="Standard" siteId="{8ec542e7-7453-4515-baa0-2ff46b5f681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</Template>
  <TotalTime>711</TotalTime>
  <Pages>1</Pages>
  <Words>80</Words>
  <Characters>955</Characters>
  <Application>Microsoft Office Word</Application>
  <DocSecurity>0</DocSecurity>
  <Lines>119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Justine Latham-Hall</dc:creator>
  <cp:keywords/>
  <dc:description/>
  <cp:lastModifiedBy>Surendra Gupta</cp:lastModifiedBy>
  <cp:revision>297</cp:revision>
  <dcterms:created xsi:type="dcterms:W3CDTF">2025-12-11T05:08:00Z</dcterms:created>
  <dcterms:modified xsi:type="dcterms:W3CDTF">2026-01-22T10:38:00Z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0x01010038259C756D67BA4B9F68E983AED3A252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