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807" w:type="pct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6"/>
      </w:tblGrid>
      <w:tr w:rsidRPr="00DE31BD" w:rsidR="00283DE8" w:rsidTr="002C641F" w14:paraId="4996EBD0" w14:textId="77777777">
        <w:trPr>
          <w:cantSplit/>
          <w:trHeight w:val="276"/>
          <w:jc w:val="right"/>
        </w:trPr>
        <w:sdt>
          <w:sdtPr>
            <w:rPr>
              <w:rFonts w:ascii="Arial" w:hAnsi="Arial" w:cs="Arial" w:eastAsiaTheme="minorEastAsia"/>
              <w:b/>
              <w:bCs/>
              <w:sz w:val="20"/>
              <w:szCs w:val="20"/>
            </w:rPr>
            <w:alias w:val="#Nav: /Header/CompanyAddress1"/>
            <w:tag w:val="#Nav: Sales_Credit_Memo_Custom/50102"/>
            <w:id w:val="-1171950695"/>
            <w:placeholder>
              <w:docPart w:val="2E07459A5DAE4C2D87A9DC6A9497E10A"/>
            </w:placeholder>
            <w:dataBinding w:prefixMappings="xmlns:ns0='urn:microsoft-dynamics-nav/reports/Sales_Credit_Memo_Custom/50102/'" w:xpath="/ns0:NavWordReportXmlPart[1]/ns0:Header[1]/ns0:CompanyAddress1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DE31BD" w:rsidR="00283DE8" w:rsidP="009B025F" w:rsidRDefault="00283DE8" w14:paraId="2C155627" w14:textId="77777777">
                <w:pPr>
                  <w:spacing w:after="0"/>
                  <w:contextualSpacing/>
                  <w:jc w:val="right"/>
                  <w:rPr>
                    <w:rFonts w:ascii="Arial" w:hAnsi="Arial" w:cs="Arial" w:eastAsiaTheme="minorEastAsia"/>
                    <w:b/>
                    <w:bCs/>
                    <w:sz w:val="20"/>
                    <w:szCs w:val="20"/>
                  </w:rPr>
                </w:pPr>
                <w:r w:rsidRPr="00DE31BD">
                  <w:rPr>
                    <w:rFonts w:ascii="Arial" w:hAnsi="Arial" w:cs="Arial" w:eastAsiaTheme="minorEastAsia"/>
                    <w:b/>
                    <w:bCs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0F088E" w:rsidR="00283DE8" w:rsidTr="002C641F" w14:paraId="6295F048" w14:textId="77777777">
        <w:trPr>
          <w:cantSplit/>
          <w:trHeight w:val="276"/>
          <w:jc w:val="right"/>
        </w:trPr>
        <w:tc>
          <w:tcPr>
            <w:tcW w:w="5000" w:type="pct"/>
            <w:vAlign w:val="center"/>
          </w:tcPr>
          <w:p w:rsidRPr="000F088E" w:rsidR="00283DE8" w:rsidP="009B025F" w:rsidRDefault="00283DE8" w14:paraId="089F4E92" w14:textId="68CE1AB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F088E">
              <w:rPr>
                <w:rFonts w:ascii="Arial" w:hAnsi="Arial" w:cs="Arial"/>
                <w:sz w:val="20"/>
                <w:szCs w:val="20"/>
              </w:rPr>
              <w:t xml:space="preserve">ABN: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#Nav: /Header/CompanyRegistrationNumber"/>
                <w:tag w:val="#Nav: Sales_Credit_Memo_Custom/50102"/>
                <w:id w:val="-1173032030"/>
                <w:placeholder>
                  <w:docPart w:val="9846C610EF4A4EFEB16E3D33C0E510E2"/>
                </w:placeholder>
                <w:dataBinding w:prefixMappings="xmlns:ns0='urn:microsoft-dynamics-nav/reports/Sales_Credit_Memo_Custom/50102/'" w:xpath="/ns0:NavWordReportXmlPart[1]/ns0:Header[1]/ns0:CompanyRegistrationNumber[1]" w:storeItemID="{92FFA112-25AD-498F-90DB-24E985E8D953}"/>
                <w:text/>
              </w:sdtPr>
              <w:sdtContent>
                <w:proofErr w:type="spellStart"/>
                <w:r w:rsidRPr="000F088E">
                  <w:rPr>
                    <w:rFonts w:ascii="Arial" w:hAnsi="Arial" w:cs="Arial"/>
                    <w:sz w:val="20"/>
                    <w:szCs w:val="20"/>
                  </w:rPr>
                  <w:t>CompanyRegistrationNumber</w:t>
                </w:r>
                <w:proofErr w:type="spellEnd"/>
              </w:sdtContent>
            </w:sdt>
          </w:p>
        </w:tc>
      </w:tr>
      <w:tr w:rsidRPr="000F088E" w:rsidR="00283DE8" w:rsidTr="002C641F" w14:paraId="5B120FCA" w14:textId="77777777">
        <w:trPr>
          <w:cantSplit/>
          <w:trHeight w:val="27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Address2"/>
            <w:tag w:val="#Nav: Sales_Credit_Memo_Custom/50102"/>
            <w:id w:val="1521665205"/>
            <w:placeholder>
              <w:docPart w:val="8D02322A7D774166A4883322406C51D6"/>
            </w:placeholder>
            <w:dataBinding w:prefixMappings="xmlns:ns0='urn:microsoft-dynamics-nav/reports/Sales_Credit_Memo_Custom/50102/'" w:xpath="/ns0:NavWordReportXmlPart[1]/ns0:Header[1]/ns0:CompanyAddress2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283DE8" w:rsidP="009B025F" w:rsidRDefault="00283DE8" w14:paraId="2356FC19" w14:textId="54A0B739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0F088E" w:rsidR="00283DE8" w:rsidTr="002C641F" w14:paraId="26D3FB08" w14:textId="77777777">
        <w:trPr>
          <w:cantSplit/>
          <w:trHeight w:val="27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Address3"/>
            <w:tag w:val="#Nav: Sales_Credit_Memo_Custom/50102"/>
            <w:id w:val="-1053613660"/>
            <w:placeholder>
              <w:docPart w:val="7CB5E1F71E354CFF833CBB849A007110"/>
            </w:placeholder>
            <w:dataBinding w:prefixMappings="xmlns:ns0='urn:microsoft-dynamics-nav/reports/Sales_Credit_Memo_Custom/50102/'" w:xpath="/ns0:NavWordReportXmlPart[1]/ns0:Header[1]/ns0:CompanyAddress3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283DE8" w:rsidP="009B025F" w:rsidRDefault="00283DE8" w14:paraId="6AD92100" w14:textId="53FE349D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0F088E" w:rsidR="00283DE8" w:rsidTr="002C641F" w14:paraId="54E58B84" w14:textId="77777777">
        <w:trPr>
          <w:cantSplit/>
          <w:trHeight w:val="27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Address4"/>
            <w:tag w:val="#Nav: Sales_Credit_Memo_Custom/50102"/>
            <w:id w:val="-843252946"/>
            <w:placeholder>
              <w:docPart w:val="E9FB4894284B44FA9D0E18DA890EA5A3"/>
            </w:placeholder>
            <w:dataBinding w:prefixMappings="xmlns:ns0='urn:microsoft-dynamics-nav/reports/Sales_Credit_Memo_Custom/50102/'" w:xpath="/ns0:NavWordReportXmlPart[1]/ns0:Header[1]/ns0:CompanyAddress4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283DE8" w:rsidP="009B025F" w:rsidRDefault="00283DE8" w14:paraId="440D7F9D" w14:textId="26A55DE5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0F088E" w:rsidR="00283DE8" w:rsidTr="002C641F" w14:paraId="4FB7C3A8" w14:textId="77777777">
        <w:trPr>
          <w:cantSplit/>
          <w:trHeight w:val="27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HomePage"/>
            <w:tag w:val="#Nav: Sales_Credit_Memo_Custom/50102"/>
            <w:id w:val="1539933827"/>
            <w:placeholder>
              <w:docPart w:val="9846C610EF4A4EFEB16E3D33C0E510E2"/>
            </w:placeholder>
            <w:dataBinding w:prefixMappings="xmlns:ns0='urn:microsoft-dynamics-nav/reports/Sales_Credit_Memo_Custom/50102/'" w:xpath="/ns0:NavWordReportXmlPart[1]/ns0:Header[1]/ns0:CompanyHomePage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283DE8" w:rsidP="009B025F" w:rsidRDefault="00283DE8" w14:paraId="2493A899" w14:textId="6FBDBA6C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0F088E">
                  <w:rPr>
                    <w:rFonts w:ascii="Arial" w:hAnsi="Arial" w:cs="Arial"/>
                    <w:sz w:val="20"/>
                    <w:szCs w:val="20"/>
                  </w:rPr>
                  <w:t>CompanyHomePage</w:t>
                </w:r>
                <w:proofErr w:type="spellEnd"/>
              </w:p>
            </w:tc>
          </w:sdtContent>
        </w:sdt>
      </w:tr>
      <w:tr w:rsidRPr="000F088E" w:rsidR="00283DE8" w:rsidTr="002C641F" w14:paraId="24B5F149" w14:textId="77777777">
        <w:trPr>
          <w:cantSplit/>
          <w:trHeight w:val="276"/>
          <w:jc w:val="right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ompanyPhoneNo"/>
            <w:tag w:val="#Nav: Sales_Credit_Memo_Custom/50102"/>
            <w:id w:val="-127632273"/>
            <w:placeholder>
              <w:docPart w:val="DD4E94BEA5AA405194F01CCE89CB7DE0"/>
            </w:placeholder>
            <w:dataBinding w:prefixMappings="xmlns:ns0='urn:microsoft-dynamics-nav/reports/Sales_Credit_Memo_Custom/50102/'" w:xpath="/ns0:NavWordReportXmlPart[1]/ns0:Header[1]/ns0:CompanyPhoneNo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283DE8" w:rsidP="009B025F" w:rsidRDefault="00283DE8" w14:paraId="278B43D4" w14:textId="539FD7F4">
                <w:pPr>
                  <w:pStyle w:val="NoSpacing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0F088E">
                  <w:rPr>
                    <w:rFonts w:ascii="Arial" w:hAnsi="Arial" w:cs="Arial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96"/>
        <w:tblW w:w="162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6"/>
      </w:tblGrid>
      <w:tr w:rsidRPr="000F088E" w:rsidR="00DF7D41" w:rsidTr="00DF7D41" w14:paraId="2F2C5F38" w14:textId="77777777">
        <w:trPr>
          <w:cantSplit/>
          <w:trHeight w:val="342"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id w:val="1857144671"/>
            <w:placeholder>
              <w:docPart w:val="DD3676A2A2F14A939FC35D27BD5C9022"/>
            </w:placeholder>
            <w:dataBinding w:prefixMappings="xmlns:ns0='urn:microsoft-dynamics-nav/reports/Sales_Credit_Memo_Custom/50102/' " w:xpath="/ns0:NavWordReportXmlPart[1]/ns0:Header[1]/ns0:SelltoCustomerNo[1]" w:storeItemID="{92FFA112-25AD-498F-90DB-24E985E8D953}"/>
            <w:text/>
            <w:alias w:val="#Nav: /Header/SelltoCustomerNo"/>
            <w:tag w:val="#Nav: Sales_Credit_Memo_Custom/50102"/>
          </w:sdtPr>
          <w:sdtContent>
            <w:tc>
              <w:tcPr>
                <w:tcW w:w="5000" w:type="pct"/>
                <w:vAlign w:val="center"/>
              </w:tcPr>
              <w:p w:rsidR="00DF7D41" w:rsidP="00DF7D41" w:rsidRDefault="00DF7D41" w14:paraId="6D855575" w14:textId="77777777">
                <w:pPr>
                  <w:pStyle w:val="NoSpacing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SelltoCustomerNo</w:t>
                </w:r>
                <w:proofErr w:type="spellEnd"/>
              </w:p>
            </w:tc>
          </w:sdtContent>
        </w:sdt>
      </w:tr>
      <w:tr w:rsidRPr="000F088E" w:rsidR="00DF7D41" w:rsidTr="00DF7D41" w14:paraId="424A242A" w14:textId="77777777">
        <w:trPr>
          <w:cantSplit/>
          <w:trHeight w:val="342"/>
        </w:trPr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#Nav: /Header/CustomerAddress1"/>
            <w:tag w:val="#Nav: Sales_Credit_Memo_Custom/50102"/>
            <w:id w:val="-346637227"/>
            <w:placeholder>
              <w:docPart w:val="2E759DF937CC4AE7BDC0A430B0FE3D51"/>
            </w:placeholder>
            <w:dataBinding w:prefixMappings="xmlns:ns0='urn:microsoft-dynamics-nav/reports/Sales_Credit_Memo_Custom/50102/'" w:xpath="/ns0:NavWordReportXmlPart[1]/ns0:Header[1]/ns0:CustomerAddress1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DF7D41" w:rsidP="00DF7D41" w:rsidRDefault="00DF7D41" w14:paraId="544DA89B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CustomerAddress1</w:t>
                </w:r>
              </w:p>
            </w:tc>
          </w:sdtContent>
        </w:sdt>
      </w:tr>
      <w:tr w:rsidRPr="000F088E" w:rsidR="00DF7D41" w:rsidTr="00DF7D41" w14:paraId="6E94F702" w14:textId="77777777">
        <w:trPr>
          <w:cantSplit/>
          <w:trHeight w:val="342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ustomerAddress2"/>
            <w:tag w:val="#Nav: Sales_Credit_Memo_Custom/50102"/>
            <w:id w:val="2121793087"/>
            <w:placeholder>
              <w:docPart w:val="ED5048FB22A74CD28A1C5F2D49D900F9"/>
            </w:placeholder>
            <w:dataBinding w:prefixMappings="xmlns:ns0='urn:microsoft-dynamics-nav/reports/Sales_Credit_Memo_Custom/50102/'" w:xpath="/ns0:NavWordReportXmlPart[1]/ns0:Header[1]/ns0:CustomerAddress2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DF7D41" w:rsidP="00DF7D41" w:rsidRDefault="00DF7D41" w14:paraId="315A41A4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sz w:val="20"/>
                    <w:szCs w:val="20"/>
                  </w:rPr>
                  <w:t>CustomerAddress2</w:t>
                </w:r>
              </w:p>
            </w:tc>
          </w:sdtContent>
        </w:sdt>
      </w:tr>
      <w:tr w:rsidRPr="000F088E" w:rsidR="00DF7D41" w:rsidTr="00DF7D41" w14:paraId="7D229846" w14:textId="77777777">
        <w:trPr>
          <w:cantSplit/>
          <w:trHeight w:val="342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ustomerAddress3"/>
            <w:tag w:val="#Nav: Sales_Credit_Memo_Custom/50102"/>
            <w:id w:val="536395156"/>
            <w:placeholder>
              <w:docPart w:val="1B3C86FC4B494CDB98621C3099AF6109"/>
            </w:placeholder>
            <w:dataBinding w:prefixMappings="xmlns:ns0='urn:microsoft-dynamics-nav/reports/Sales_Credit_Memo_Custom/50102/'" w:xpath="/ns0:NavWordReportXmlPart[1]/ns0:Header[1]/ns0:CustomerAddress3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DF7D41" w:rsidP="00DF7D41" w:rsidRDefault="00DF7D41" w14:paraId="63D4FE09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sz w:val="20"/>
                    <w:szCs w:val="20"/>
                  </w:rPr>
                  <w:t>CustomerAddress3</w:t>
                </w:r>
              </w:p>
            </w:tc>
          </w:sdtContent>
        </w:sdt>
      </w:tr>
      <w:tr w:rsidRPr="000F088E" w:rsidR="00DF7D41" w:rsidTr="00DF7D41" w14:paraId="239F6287" w14:textId="77777777">
        <w:trPr>
          <w:cantSplit/>
          <w:trHeight w:val="342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CustomerAddress4"/>
            <w:tag w:val="#Nav: Sales_Credit_Memo_Custom/50102"/>
            <w:id w:val="1229109116"/>
            <w:placeholder>
              <w:docPart w:val="D383C5CAB9754A12BABFEFE0CED6095E"/>
            </w:placeholder>
            <w:dataBinding w:prefixMappings="xmlns:ns0='urn:microsoft-dynamics-nav/reports/Sales_Credit_Memo_Custom/50102/'" w:xpath="/ns0:NavWordReportXmlPart[1]/ns0:Header[1]/ns0:CustomerAddress4[1]" w:storeItemID="{92FFA112-25AD-498F-90DB-24E985E8D953}"/>
            <w:text/>
          </w:sdtPr>
          <w:sdtContent>
            <w:tc>
              <w:tcPr>
                <w:tcW w:w="5000" w:type="pct"/>
                <w:vAlign w:val="center"/>
              </w:tcPr>
              <w:p w:rsidRPr="000F088E" w:rsidR="00DF7D41" w:rsidP="00DF7D41" w:rsidRDefault="00DF7D41" w14:paraId="3338C30C" w14:textId="77777777">
                <w:pPr>
                  <w:pStyle w:val="NoSpacing"/>
                  <w:rPr>
                    <w:rFonts w:ascii="Arial" w:hAnsi="Arial" w:cs="Arial"/>
                    <w:sz w:val="20"/>
                    <w:szCs w:val="20"/>
                  </w:rPr>
                </w:pPr>
                <w:r w:rsidRPr="000F088E">
                  <w:rPr>
                    <w:rFonts w:ascii="Arial" w:hAnsi="Arial" w:cs="Arial"/>
                    <w:sz w:val="20"/>
                    <w:szCs w:val="20"/>
                  </w:rPr>
                  <w:t>CustomerAddress4</w:t>
                </w:r>
              </w:p>
            </w:tc>
          </w:sdtContent>
        </w:sdt>
      </w:tr>
    </w:tbl>
    <w:p w:rsidRPr="00A232C3" w:rsidR="000F088E" w:rsidP="009B025F" w:rsidRDefault="000F088E" w14:paraId="6229C044" w14:textId="77777777">
      <w:pPr>
        <w:spacing w:after="0"/>
        <w:rPr>
          <w:sz w:val="20"/>
          <w:szCs w:val="20"/>
        </w:rPr>
      </w:pPr>
    </w:p>
    <w:p w:rsidRPr="000F088E" w:rsidR="00245B0E" w:rsidP="00782744" w:rsidRDefault="00245B0E" w14:paraId="72F64C1E" w14:textId="77777777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233"/>
        <w:gridCol w:w="5234"/>
      </w:tblGrid>
      <w:tr w:rsidRPr="000F088E" w:rsidR="009B025F" w:rsidTr="009B025F" w14:paraId="72759B40" w14:textId="77777777">
        <w:trPr>
          <w:trHeight w:val="289"/>
        </w:trPr>
        <w:sdt>
          <w:sdtPr>
            <w:rPr>
              <w:rFonts w:ascii="Arial" w:hAnsi="Arial" w:cs="Arial"/>
              <w:sz w:val="20"/>
              <w:szCs w:val="20"/>
            </w:rPr>
            <w:alias w:val="#Nav: /Header/DocumentDate_Lbl"/>
            <w:tag w:val="#Nav: Sales_Credit_Memo_Custom/50102"/>
            <w:id w:val="-1517218756"/>
            <w:placeholder>
              <w:docPart w:val="DefaultPlaceholder_-1854013440"/>
            </w:placeholder>
            <w:dataBinding w:prefixMappings="xmlns:ns0='urn:microsoft-dynamics-nav/reports/Sales_Credit_Memo_Custom/50102/'" w:xpath="/ns0:NavWordReportXmlPart[1]/ns0:Header[1]/ns0:DocumentDate_Lbl[1]" w:storeItemID="{92FFA112-25AD-498F-90DB-24E985E8D953}"/>
            <w:text/>
          </w:sdtPr>
          <w:sdtContent>
            <w:tc>
              <w:tcPr>
                <w:tcW w:w="2500" w:type="pct"/>
                <w:vAlign w:val="center"/>
              </w:tcPr>
              <w:p w:rsidRPr="009B025F" w:rsidR="009B025F" w:rsidP="009B025F" w:rsidRDefault="009B025F" w14:paraId="6DD3097D" w14:textId="74511E0B">
                <w:pPr>
                  <w:pStyle w:val="SubGroupSeparation"/>
                  <w:spacing w:after="0" w:line="240" w:lineRule="auto"/>
                  <w:jc w:val="center"/>
                  <w:rPr>
                    <w:rFonts w:ascii="Arial" w:hAnsi="Arial" w:cs="Arial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9B025F">
                  <w:rPr>
                    <w:rFonts w:ascii="Arial" w:hAnsi="Arial" w:cs="Arial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#Nav: /Header/DocumentNo_Lbl"/>
            <w:tag w:val="#Nav: Sales_Credit_Memo_Custom/50102"/>
            <w:id w:val="1819839314"/>
            <w:placeholder>
              <w:docPart w:val="DefaultPlaceholder_-1854013440"/>
            </w:placeholder>
            <w:dataBinding w:prefixMappings="xmlns:ns0='urn:microsoft-dynamics-nav/reports/Sales_Credit_Memo_Custom/50102/'" w:xpath="/ns0:NavWordReportXmlPart[1]/ns0:Header[1]/ns0:DocumentNo_Lbl[1]" w:storeItemID="{92FFA112-25AD-498F-90DB-24E985E8D953}"/>
            <w:text/>
          </w:sdtPr>
          <w:sdtContent>
            <w:tc>
              <w:tcPr>
                <w:tcW w:w="2500" w:type="pct"/>
                <w:vAlign w:val="center"/>
              </w:tcPr>
              <w:p w:rsidRPr="009B025F" w:rsidR="009B025F" w:rsidP="009B025F" w:rsidRDefault="009B025F" w14:paraId="54200482" w14:textId="1A2EC545">
                <w:pPr>
                  <w:pStyle w:val="SubGroupSeparation"/>
                  <w:spacing w:after="0" w:line="240" w:lineRule="auto"/>
                  <w:jc w:val="center"/>
                  <w:rPr>
                    <w:rFonts w:ascii="Arial" w:hAnsi="Arial" w:cs="Arial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proofErr w:type="gramStart"/>
                <w:r w:rsidRPr="009B025F">
                  <w:rPr>
                    <w:rFonts w:ascii="Arial" w:hAnsi="Arial" w:cs="Arial"/>
                    <w:sz w:val="20"/>
                    <w:szCs w:val="20"/>
                  </w:rPr>
                  <w:t>DocumentNo</w:t>
                </w:r>
                <w:proofErr w:type="gramEnd"/>
                <w:r w:rsidRPr="009B025F">
                  <w:rPr>
                    <w:rFonts w:ascii="Arial" w:hAnsi="Arial" w:cs="Arial"/>
                    <w:sz w:val="20"/>
                    <w:szCs w:val="20"/>
                  </w:rPr>
                  <w:t>_Lbl</w:t>
                </w:r>
                <w:proofErr w:type="spellEnd"/>
              </w:p>
            </w:tc>
          </w:sdtContent>
        </w:sdt>
      </w:tr>
      <w:tr w:rsidRPr="000F088E" w:rsidR="009B025F" w:rsidTr="009B025F" w14:paraId="0CE1DC65" w14:textId="77777777">
        <w:trPr>
          <w:trHeight w:val="289"/>
        </w:trPr>
        <w:sdt>
          <w:sdtPr>
            <w:rPr>
              <w:rFonts w:ascii="Arial" w:hAnsi="Arial" w:cs="Arial"/>
              <w:b w:val="0"/>
              <w:bCs w:val="0"/>
              <w:sz w:val="20"/>
              <w:szCs w:val="20"/>
            </w:rPr>
            <w:alias w:val="#Nav: /Header/DocumentDate"/>
            <w:tag w:val="#Nav: Sales_Credit_Memo_Custom/50102"/>
            <w:id w:val="834111397"/>
            <w:placeholder>
              <w:docPart w:val="DefaultPlaceholder_-1854013440"/>
            </w:placeholder>
            <w:dataBinding w:prefixMappings="xmlns:ns0='urn:microsoft-dynamics-nav/reports/Sales_Credit_Memo_Custom/50102/'" w:xpath="/ns0:NavWordReportXmlPart[1]/ns0:Header[1]/ns0:DocumentDate[1]" w:storeItemID="{92FFA112-25AD-498F-90DB-24E985E8D953}"/>
            <w:text/>
          </w:sdtPr>
          <w:sdtContent>
            <w:tc>
              <w:tcPr>
                <w:tcW w:w="2500" w:type="pct"/>
                <w:vAlign w:val="center"/>
              </w:tcPr>
              <w:p w:rsidRPr="009B025F" w:rsidR="009B025F" w:rsidP="009B025F" w:rsidRDefault="009B025F" w14:paraId="28626F01" w14:textId="25F44F96">
                <w:pPr>
                  <w:pStyle w:val="SubGroupSeparation"/>
                  <w:spacing w:after="0" w:line="240" w:lineRule="auto"/>
                  <w:jc w:val="center"/>
                  <w:rPr>
                    <w:rFonts w:ascii="Arial" w:hAnsi="Arial" w:cs="Arial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9B025F">
                  <w:rPr>
                    <w:rFonts w:ascii="Arial" w:hAnsi="Arial" w:cs="Arial"/>
                    <w:b w:val="0"/>
                    <w:bCs w:val="0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 w:val="0"/>
              <w:bCs w:val="0"/>
              <w:sz w:val="20"/>
              <w:szCs w:val="20"/>
            </w:rPr>
            <w:alias w:val="#Nav: /Header/DocumentNo"/>
            <w:tag w:val="#Nav: Sales_Credit_Memo_Custom/50102"/>
            <w:id w:val="1337965043"/>
            <w:placeholder>
              <w:docPart w:val="DefaultPlaceholder_-1854013440"/>
            </w:placeholder>
            <w:dataBinding w:prefixMappings="xmlns:ns0='urn:microsoft-dynamics-nav/reports/Sales_Credit_Memo_Custom/50102/'" w:xpath="/ns0:NavWordReportXmlPart[1]/ns0:Header[1]/ns0:DocumentNo[1]" w:storeItemID="{92FFA112-25AD-498F-90DB-24E985E8D953}"/>
            <w:text/>
          </w:sdtPr>
          <w:sdtContent>
            <w:tc>
              <w:tcPr>
                <w:tcW w:w="2500" w:type="pct"/>
                <w:vAlign w:val="center"/>
              </w:tcPr>
              <w:p w:rsidRPr="009B025F" w:rsidR="009B025F" w:rsidP="009B025F" w:rsidRDefault="009B025F" w14:paraId="634944D0" w14:textId="3E07ABF7">
                <w:pPr>
                  <w:pStyle w:val="SubGroupSeparation"/>
                  <w:spacing w:after="0" w:line="240" w:lineRule="auto"/>
                  <w:jc w:val="center"/>
                  <w:rPr>
                    <w:rFonts w:ascii="Arial" w:hAnsi="Arial" w:cs="Arial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>
                  <w:rPr>
                    <w:rFonts w:ascii="Arial" w:hAnsi="Arial" w:cs="Arial"/>
                    <w:b w:val="0"/>
                    <w:bCs w:val="0"/>
                    <w:sz w:val="20"/>
                    <w:szCs w:val="20"/>
                  </w:rPr>
                  <w:t>DocumentNo</w:t>
                </w:r>
                <w:proofErr w:type="spellEnd"/>
              </w:p>
            </w:tc>
          </w:sdtContent>
        </w:sdt>
      </w:tr>
    </w:tbl>
    <w:p w:rsidRPr="000F088E" w:rsidR="00133E05" w:rsidP="00A232C3" w:rsidRDefault="00133E05" w14:paraId="59CDE270" w14:textId="47332CB2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506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558"/>
        <w:gridCol w:w="5114"/>
        <w:gridCol w:w="1412"/>
        <w:gridCol w:w="1077"/>
        <w:gridCol w:w="1442"/>
      </w:tblGrid>
      <w:tr w:rsidRPr="000F088E" w:rsidR="00C93E92" w:rsidTr="000E2907" w14:paraId="2E7B69BA" w14:textId="77777777">
        <w:trPr>
          <w:trHeight w:val="289"/>
        </w:trPr>
        <w:tc>
          <w:tcPr>
            <w:tcW w:w="734" w:type="pct"/>
            <w:tcBorders>
              <w:bottom w:val="single" w:color="auto" w:sz="4" w:space="0"/>
            </w:tcBorders>
            <w:vAlign w:val="center"/>
          </w:tcPr>
          <w:p w:rsidRPr="00AB483B" w:rsidR="009B025F" w:rsidP="00B73134" w:rsidRDefault="009B025F" w14:paraId="7B08120D" w14:textId="31574468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  <w:r w:rsidRPr="00AB483B">
              <w:rPr>
                <w:rFonts w:ascii="Arial" w:hAnsi="Arial" w:cs="Arial"/>
                <w:sz w:val="20"/>
                <w:szCs w:val="20"/>
              </w:rPr>
              <w:t>Code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#Nav: /Header/Line/Description_Line_Lbl"/>
            <w:tag w:val="#Nav: Sales_Credit_Memo_Custom/50102"/>
            <w:id w:val="1545399846"/>
            <w:placeholder>
              <w:docPart w:val="7D52D65B861D409781CB72845349F666"/>
            </w:placeholder>
            <w:dataBinding w:prefixMappings="xmlns:ns0='urn:microsoft-dynamics-nav/reports/Sales_Credit_Memo_Custom/50102/'" w:xpath="/ns0:NavWordReportXmlPart[1]/ns0:Header[1]/ns0:Line[1]/ns0:Description_Line_Lbl[1]" w:storeItemID="{92FFA112-25AD-498F-90DB-24E985E8D953}"/>
            <w:text/>
          </w:sdtPr>
          <w:sdtContent>
            <w:tc>
              <w:tcPr>
                <w:tcW w:w="2411" w:type="pct"/>
                <w:tcBorders>
                  <w:bottom w:val="single" w:color="auto" w:sz="4" w:space="0"/>
                </w:tcBorders>
                <w:vAlign w:val="center"/>
              </w:tcPr>
              <w:p w:rsidRPr="003169C4" w:rsidR="009B025F" w:rsidP="00B73134" w:rsidRDefault="009B025F" w14:paraId="7E59D737" w14:textId="591AFA7A">
                <w:pPr>
                  <w:pStyle w:val="Heading1"/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3169C4">
                  <w:rPr>
                    <w:rFonts w:ascii="Arial" w:hAnsi="Arial" w:cs="Arial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tc>
          <w:tcPr>
            <w:tcW w:w="666" w:type="pct"/>
            <w:tcBorders>
              <w:bottom w:val="single" w:color="auto" w:sz="4" w:space="0"/>
            </w:tcBorders>
            <w:vAlign w:val="center"/>
          </w:tcPr>
          <w:p w:rsidRPr="000F088E" w:rsidR="009B025F" w:rsidP="00B73134" w:rsidRDefault="009B025F" w14:paraId="0B3886C2" w14:textId="2F941D9F">
            <w:pPr>
              <w:pStyle w:val="Heading1"/>
              <w:jc w:val="righ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0F088E">
              <w:rPr>
                <w:rFonts w:ascii="Arial" w:hAnsi="Arial" w:cs="Arial"/>
                <w:sz w:val="20"/>
                <w:szCs w:val="20"/>
              </w:rPr>
              <w:t>Quantity</w:t>
            </w:r>
          </w:p>
        </w:tc>
        <w:tc>
          <w:tcPr>
            <w:tcW w:w="508" w:type="pct"/>
            <w:tcBorders>
              <w:bottom w:val="single" w:color="auto" w:sz="4" w:space="0"/>
            </w:tcBorders>
            <w:vAlign w:val="center"/>
          </w:tcPr>
          <w:p w:rsidRPr="000F088E" w:rsidR="009B025F" w:rsidP="00B73134" w:rsidRDefault="009B025F" w14:paraId="301952C1" w14:textId="7A64ABE0">
            <w:pPr>
              <w:pStyle w:val="Heading1"/>
              <w:jc w:val="righ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0F088E">
              <w:rPr>
                <w:rFonts w:ascii="Arial" w:hAnsi="Arial" w:cs="Arial"/>
                <w:sz w:val="20"/>
                <w:szCs w:val="20"/>
              </w:rPr>
              <w:t>Price</w:t>
            </w:r>
          </w:p>
        </w:tc>
        <w:tc>
          <w:tcPr>
            <w:tcW w:w="680" w:type="pct"/>
            <w:tcBorders>
              <w:bottom w:val="single" w:color="auto" w:sz="4" w:space="0"/>
            </w:tcBorders>
            <w:tcMar>
              <w:right w:w="0" w:type="dxa"/>
            </w:tcMar>
            <w:vAlign w:val="center"/>
          </w:tcPr>
          <w:p w:rsidRPr="000F088E" w:rsidR="009B025F" w:rsidP="00B73134" w:rsidRDefault="009B025F" w14:paraId="4A72BAF7" w14:textId="6607E20F">
            <w:pPr>
              <w:pStyle w:val="Heading1"/>
              <w:jc w:val="righ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0F088E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Pr="000F088E" w:rsidR="00C93E92" w:rsidTr="000E2907" w14:paraId="4A37650F" w14:textId="77777777">
        <w:trPr>
          <w:trHeight w:val="23"/>
        </w:trPr>
        <w:tc>
          <w:tcPr>
            <w:tcW w:w="734" w:type="pct"/>
            <w:tcBorders>
              <w:top w:val="single" w:color="auto" w:sz="4" w:space="0"/>
            </w:tcBorders>
            <w:vAlign w:val="center"/>
          </w:tcPr>
          <w:p w:rsidRPr="00AB483B" w:rsidR="00A232C3" w:rsidP="00B73134" w:rsidRDefault="00A232C3" w14:paraId="31073779" w14:textId="77777777">
            <w:pPr>
              <w:pStyle w:val="Heading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1" w:type="pct"/>
            <w:tcBorders>
              <w:top w:val="single" w:color="auto" w:sz="4" w:space="0"/>
            </w:tcBorders>
            <w:vAlign w:val="center"/>
          </w:tcPr>
          <w:p w:rsidRPr="000F088E" w:rsidR="00A232C3" w:rsidP="00B73134" w:rsidRDefault="00A232C3" w14:paraId="7CE7ECD4" w14:textId="77777777">
            <w:pPr>
              <w:pStyle w:val="Heading1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666" w:type="pct"/>
            <w:tcBorders>
              <w:top w:val="single" w:color="auto" w:sz="4" w:space="0"/>
            </w:tcBorders>
            <w:vAlign w:val="center"/>
          </w:tcPr>
          <w:p w:rsidRPr="000F088E" w:rsidR="00A232C3" w:rsidP="00B73134" w:rsidRDefault="00A232C3" w14:paraId="687572FB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pct"/>
            <w:tcBorders>
              <w:top w:val="single" w:color="auto" w:sz="4" w:space="0"/>
            </w:tcBorders>
            <w:vAlign w:val="center"/>
          </w:tcPr>
          <w:p w:rsidRPr="000F088E" w:rsidR="00A232C3" w:rsidP="00B73134" w:rsidRDefault="00A232C3" w14:paraId="7CC8EBA9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color="auto" w:sz="4" w:space="0"/>
            </w:tcBorders>
            <w:tcMar>
              <w:right w:w="0" w:type="dxa"/>
            </w:tcMar>
            <w:vAlign w:val="center"/>
          </w:tcPr>
          <w:p w:rsidRPr="000F088E" w:rsidR="00A232C3" w:rsidP="00B73134" w:rsidRDefault="00A232C3" w14:paraId="4305A27D" w14:textId="77777777">
            <w:pPr>
              <w:pStyle w:val="Heading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  <w:sz w:val="20"/>
            <w:szCs w:val="20"/>
          </w:rPr>
          <w:alias w:val="#Nav: /Header/Line"/>
          <w:tag w:val="#Nav: Sales_Credit_Memo_Custom/50102"/>
          <w:id w:val="1327254768"/>
          <w15:dataBinding w:prefixMappings="xmlns:ns0='urn:microsoft-dynamics-nav/reports/Sales_Credit_Memo_Custom/50102/' " w:xpath="/ns0:NavWordReportXmlPart[1]/ns0:Header[1]/ns0:Line" w:storeItemID="{92FFA112-25AD-498F-90DB-24E985E8D953}"/>
          <w15:repeatingSection/>
        </w:sdtPr>
        <w:sdtContent>
          <w:sdt>
            <w:sdtPr>
              <w:rPr>
                <w:rFonts w:ascii="Arial" w:hAnsi="Arial" w:cs="Arial"/>
                <w:sz w:val="20"/>
                <w:szCs w:val="20"/>
              </w:rPr>
              <w:id w:val="872800820"/>
              <w:placeholder>
                <w:docPart w:val="D8C1126255094E779F2A72166370F7BB"/>
              </w:placeholder>
              <w15:repeatingSectionItem/>
            </w:sdtPr>
            <w:sdtContent>
              <w:tr w:rsidRPr="000F088E" w:rsidR="00C93E92" w:rsidTr="000E2907" w14:paraId="42E8DF66" w14:textId="77777777">
                <w:trPr>
                  <w:trHeight w:val="289"/>
                </w:trPr>
                <w:tc>
                  <w:tcPr>
                    <w:tcW w:w="734" w:type="pct"/>
                    <w:vAlign w:val="center"/>
                  </w:tcPr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Header/Line/ItemNo_Line"/>
                      <w:tag w:val="#Nav: Sales_Credit_Memo_Custom/50102"/>
                      <w:id w:val="-622688895"/>
                      <w:placeholder>
                        <w:docPart w:val="DefaultPlaceholder_-1854013440"/>
                      </w:placeholder>
                      <w:dataBinding w:prefixMappings="xmlns:ns0='urn:microsoft-dynamics-nav/reports/Sales_Credit_Memo_Custom/50102/'" w:xpath="/ns0:NavWordReportXmlPart[1]/ns0:Header[1]/ns0:Line[1]/ns0:ItemNo_Line[1]" w:storeItemID="{92FFA112-25AD-498F-90DB-24E985E8D953}"/>
                      <w:text/>
                    </w:sdtPr>
                    <w:sdtContent>
                      <w:p w:rsidR="009B025F" w:rsidP="009D44A2" w:rsidRDefault="00673246" w14:paraId="7D2E0C7D" w14:textId="69FE9206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2B667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ItemNo_Line</w:t>
                        </w:r>
                        <w:proofErr w:type="spellEnd"/>
                      </w:p>
                    </w:sdtContent>
                  </w:sdt>
                  <w:p w:rsidRPr="00E11E1E" w:rsidR="007B7ECC" w:rsidP="00B73134" w:rsidRDefault="007B7ECC" w14:paraId="03B46D7C" w14:textId="77777777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473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473"/>
                    </w:tblGrid>
                    <w:tr w:rsidRPr="00540009" w:rsidR="00ED756E" w:rsidTr="00A264CE" w14:paraId="7D8A3708" w14:textId="77777777">
                      <w:trPr>
                        <w:trHeight w:val="284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1"/>
                          <w:tag w:val="#Nav: Sales_Credit_Memo_Custom/50102"/>
                          <w:id w:val="1587191231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1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473" w:type="dxa"/>
                            </w:tcPr>
                            <w:p w:rsidRPr="00DC6ADA" w:rsidR="00ED756E" w:rsidP="00DC6ADA" w:rsidRDefault="00ED756E" w14:paraId="5B022D21" w14:textId="3D245E9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DC6ADA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DimCode1</w:t>
                              </w:r>
                            </w:p>
                          </w:tc>
                        </w:sdtContent>
                      </w:sdt>
                    </w:tr>
                    <w:tr w:rsidRPr="00540009" w:rsidR="00ED756E" w:rsidTr="00A264CE" w14:paraId="2F7E7ED6" w14:textId="77777777">
                      <w:trPr>
                        <w:trHeight w:val="473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1"/>
                          <w:tag w:val="#Nav: Sales_Credit_Memo_Custom/50102"/>
                          <w:id w:val="2564501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Value1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473" w:type="dxa"/>
                            </w:tcPr>
                            <w:p w:rsidRPr="00DC6ADA" w:rsidR="00ED756E" w:rsidP="00DC6ADA" w:rsidRDefault="00ED756E" w14:paraId="3A6E2B43" w14:textId="6A153F3A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DC6AD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DimCodeValue1</w:t>
                              </w:r>
                            </w:p>
                          </w:tc>
                        </w:sdtContent>
                      </w:sdt>
                    </w:tr>
                  </w:tbl>
                  <w:p w:rsidRPr="000F088E" w:rsidR="002F4829" w:rsidP="00B73134" w:rsidRDefault="002F4829" w14:paraId="25AB9084" w14:textId="50C8D7E6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411" w:type="pct"/>
                    <w:vAlign w:val="center"/>
                  </w:tcPr>
                  <w:p w:rsidR="009B025F" w:rsidP="00B73134" w:rsidRDefault="00000000" w14:paraId="391FA095" w14:textId="6E1F489C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alias w:val="#Nav: /Header/Line/Description_Line"/>
                        <w:tag w:val="#Nav: Sales_Credit_Memo_Custom/50102"/>
                        <w:id w:val="-1420935410"/>
                        <w:placeholder>
                          <w:docPart w:val="F8E05C055B6345FB98274B44F9B0B903"/>
                        </w:placeholder>
                        <w:dataBinding w:prefixMappings="xmlns:ns0='urn:microsoft-dynamics-nav/reports/Sales_Credit_Memo_Custom/50102/'" w:xpath="/ns0:NavWordReportXmlPart[1]/ns0:Header[1]/ns0:Line[1]/ns0:Description_Line[1]" w:storeItemID="{92FFA112-25AD-498F-90DB-24E985E8D953}"/>
                        <w:text/>
                      </w:sdtPr>
                      <w:sdtContent>
                        <w:proofErr w:type="spellStart"/>
                        <w:r w:rsidRPr="00540009" w:rsidR="00CE799B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sdtContent>
                    </w:sdt>
                  </w:p>
                  <w:p w:rsidRPr="00E11E1E" w:rsidR="00B73134" w:rsidP="00B73134" w:rsidRDefault="00B73134" w14:paraId="58834E8E" w14:textId="77777777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5032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258"/>
                      <w:gridCol w:w="1258"/>
                      <w:gridCol w:w="1258"/>
                      <w:gridCol w:w="1258"/>
                    </w:tblGrid>
                    <w:tr w:rsidRPr="00F2164E" w:rsidR="00E3007E" w:rsidTr="00A264CE" w14:paraId="3A10E0B9" w14:textId="77777777">
                      <w:trPr>
                        <w:trHeight w:val="281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2"/>
                          <w:tag w:val="#Nav: Sales_Credit_Memo_Custom/50102"/>
                          <w:id w:val="-36594262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2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1D857E24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DimCode2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3"/>
                          <w:tag w:val="#Nav: Sales_Credit_Memo_Custom/50102"/>
                          <w:id w:val="633984251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3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2544DD35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DimCode3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4"/>
                          <w:tag w:val="#Nav: Sales_Credit_Memo_Custom/50102"/>
                          <w:id w:val="-385570471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4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5DE70196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DimCode4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5"/>
                          <w:tag w:val="#Nav: Sales_Credit_Memo_Custom/50102"/>
                          <w:id w:val="786619476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5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0234AE57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DimCode5</w:t>
                              </w:r>
                            </w:p>
                          </w:tc>
                        </w:sdtContent>
                      </w:sdt>
                    </w:tr>
                    <w:tr w:rsidRPr="00F2164E" w:rsidR="00E3007E" w:rsidTr="00A264CE" w14:paraId="497C919E" w14:textId="77777777">
                      <w:trPr>
                        <w:trHeight w:val="281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2"/>
                          <w:tag w:val="#Nav: Sales_Credit_Memo_Custom/50102"/>
                          <w:id w:val="1062907906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Value2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3489FDFD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2164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DimCodeValue2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3"/>
                          <w:tag w:val="#Nav: Sales_Credit_Memo_Custom/50102"/>
                          <w:id w:val="-154688441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Value3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2CE1A927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2164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DimCodeValue3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4"/>
                          <w:tag w:val="#Nav: Sales_Credit_Memo_Custom/50102"/>
                          <w:id w:val="179786817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Value4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682319A1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2164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DimCodeValue4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5"/>
                          <w:tag w:val="#Nav: Sales_Credit_Memo_Custom/50102"/>
                          <w:id w:val="1535705316"/>
                          <w:placeholder>
                            <w:docPart w:val="6D1CCA568AB24FB9B73472E96877B855"/>
                          </w:placeholder>
                          <w:dataBinding w:prefixMappings="xmlns:ns0='urn:microsoft-dynamics-nav/reports/Sales_Credit_Memo_Custom/50102/' " w:xpath="/ns0:NavWordReportXmlPart[1]/ns0:Header[1]/ns0:Line[1]/ns0:DimCodeValue5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258" w:type="dxa"/>
                            </w:tcPr>
                            <w:p w:rsidRPr="00F2164E" w:rsidR="00E3007E" w:rsidP="00C23DEB" w:rsidRDefault="00E3007E" w14:paraId="259B14E0" w14:textId="77777777">
                              <w:pPr>
                                <w:framePr w:hSpace="180" w:wrap="around" w:hAnchor="text" w:vAnchor="text" w:xAlign="right" w:y="1"/>
                                <w:suppressOverlap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2164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DimCodeValue5</w:t>
                              </w:r>
                            </w:p>
                          </w:tc>
                        </w:sdtContent>
                      </w:sdt>
                    </w:tr>
                  </w:tbl>
                  <w:p w:rsidRPr="000F088E" w:rsidR="00ED756E" w:rsidP="00B73134" w:rsidRDefault="00ED756E" w14:paraId="33EBF79D" w14:textId="608BBEBC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66" w:type="pct"/>
                    <w:vAlign w:val="center"/>
                  </w:tcPr>
                  <w:sdt>
                    <w:sdt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alias w:val="#Nav: /Header/Line/Quantity_Line"/>
                      <w:tag w:val="#Nav: Sales_Credit_Memo_Custom/50102"/>
                      <w:id w:val="382909601"/>
                      <w:placeholder>
                        <w:docPart w:val="6A7B85D50FFF45D5B0E93A4F21F9B4B7"/>
                      </w:placeholder>
                      <w:dataBinding w:prefixMappings="xmlns:ns0='urn:microsoft-dynamics-nav/reports/Sales_Credit_Memo_Custom/50102/'" w:xpath="/ns0:NavWordReportXmlPart[1]/ns0:Header[1]/ns0:Line[1]/ns0:Quantity_Line[1]" w:storeItemID="{92FFA112-25AD-498F-90DB-24E985E8D953}"/>
                      <w:text/>
                    </w:sdtPr>
                    <w:sdtContent>
                      <w:p w:rsidR="009B025F" w:rsidP="00DA471C" w:rsidRDefault="00186561" w14:paraId="760DF961" w14:textId="001B4E2B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FC003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Quantity_Line</w:t>
                        </w:r>
                        <w:proofErr w:type="spellEnd"/>
                      </w:p>
                    </w:sdtContent>
                  </w:sdt>
                  <w:p w:rsidRPr="00E11E1E" w:rsidR="00B73134" w:rsidP="00B73134" w:rsidRDefault="00B73134" w14:paraId="2B6787A1" w14:textId="77777777">
                    <w:pPr>
                      <w:spacing w:after="0"/>
                      <w:jc w:val="righ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155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155"/>
                    </w:tblGrid>
                    <w:tr w:rsidRPr="00FC0034" w:rsidR="00492DB9" w:rsidTr="00A264CE" w14:paraId="5AA006A6" w14:textId="77777777">
                      <w:trPr>
                        <w:trHeight w:val="284"/>
                      </w:trPr>
                      <w:bookmarkStart w:name="_Hlk219814497" w:displacedByCustomXml="next" w:id="0"/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6"/>
                          <w:tag w:val="#Nav: Sales_Credit_Memo_Custom/50102"/>
                          <w:id w:val="-1400670159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6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155" w:type="dxa"/>
                            </w:tcPr>
                            <w:p w:rsidRPr="00FC0034" w:rsidR="00492DB9" w:rsidP="00C23DEB" w:rsidRDefault="00B37315" w14:paraId="3E22DDB4" w14:textId="07D2E9F9">
                              <w:pPr>
                                <w:framePr w:hSpace="180" w:wrap="around" w:hAnchor="text" w:vAnchor="text" w:xAlign="right" w:y="1"/>
                                <w:suppressOverlap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DimCode6</w:t>
                              </w:r>
                            </w:p>
                          </w:tc>
                        </w:sdtContent>
                      </w:sdt>
                    </w:tr>
                    <w:tr w:rsidRPr="00FC0034" w:rsidR="00492DB9" w:rsidTr="00A264CE" w14:paraId="5A3025B0" w14:textId="77777777">
                      <w:trPr>
                        <w:trHeight w:val="284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6"/>
                          <w:tag w:val="#Nav: Sales_Credit_Memo_Custom/50102"/>
                          <w:id w:val="1273592786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Value6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155" w:type="dxa"/>
                            </w:tcPr>
                            <w:p w:rsidRPr="00FC0034" w:rsidR="00492DB9" w:rsidP="00C23DEB" w:rsidRDefault="00B37315" w14:paraId="482BFA5A" w14:textId="47CF1363">
                              <w:pPr>
                                <w:framePr w:hSpace="180" w:wrap="around" w:hAnchor="text" w:vAnchor="text" w:xAlign="right" w:y="1"/>
                                <w:suppressOverlap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C003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DimCodeValue6</w:t>
                              </w:r>
                            </w:p>
                          </w:tc>
                        </w:sdtContent>
                      </w:sdt>
                    </w:tr>
                    <w:bookmarkEnd w:id="0"/>
                  </w:tbl>
                  <w:p w:rsidRPr="000F088E" w:rsidR="00492DB9" w:rsidP="00B73134" w:rsidRDefault="00492DB9" w14:paraId="210E68FF" w14:textId="77777777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08" w:type="pct"/>
                    <w:vAlign w:val="center"/>
                  </w:tcPr>
                  <w:sdt>
                    <w:sdt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alias w:val="#Nav: /Header/Line/UnitPrice"/>
                      <w:tag w:val="#Nav: Sales_Credit_Memo_Custom/50102"/>
                      <w:id w:val="-285285759"/>
                      <w:placeholder>
                        <w:docPart w:val="DefaultPlaceholder_-1854013440"/>
                      </w:placeholder>
                      <w:dataBinding w:prefixMappings="xmlns:ns0='urn:microsoft-dynamics-nav/reports/Sales_Credit_Memo_Custom/50102/' " w:xpath="/ns0:NavWordReportXmlPart[1]/ns0:Header[1]/ns0:Line[1]/ns0:UnitPrice[1]" w:storeItemID="{92FFA112-25AD-498F-90DB-24E985E8D953}"/>
                      <w:text/>
                    </w:sdtPr>
                    <w:sdtContent>
                      <w:p w:rsidR="00D93283" w:rsidP="005A13D9" w:rsidRDefault="00650A1A" w14:paraId="4F5ADEC7" w14:textId="0596F9CF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FC003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sdtContent>
                  </w:sdt>
                  <w:p w:rsidRPr="00E11E1E" w:rsidR="00B73134" w:rsidP="00B73134" w:rsidRDefault="00B73134" w14:paraId="133B934F" w14:textId="77777777">
                    <w:pPr>
                      <w:spacing w:after="0"/>
                      <w:jc w:val="righ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986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986"/>
                    </w:tblGrid>
                    <w:tr w:rsidRPr="00FC0034" w:rsidR="00D93283" w:rsidTr="00A264CE" w14:paraId="411363E2" w14:textId="77777777">
                      <w:trPr>
                        <w:trHeight w:val="284"/>
                      </w:trPr>
                      <w:bookmarkStart w:name="_Hlk219815023" w:displacedByCustomXml="next" w:id="1"/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7"/>
                          <w:tag w:val="#Nav: Sales_Credit_Memo_Custom/50102"/>
                          <w:id w:val="1038633090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7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986" w:type="dxa"/>
                            </w:tcPr>
                            <w:p w:rsidRPr="00FC0034" w:rsidR="00D93283" w:rsidP="00C23DEB" w:rsidRDefault="00516749" w14:paraId="3B798C98" w14:textId="5C03A0F1">
                              <w:pPr>
                                <w:framePr w:hSpace="180" w:wrap="around" w:hAnchor="text" w:vAnchor="text" w:xAlign="right" w:y="1"/>
                                <w:suppressOverlap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DimCode7</w:t>
                              </w:r>
                            </w:p>
                          </w:tc>
                        </w:sdtContent>
                      </w:sdt>
                    </w:tr>
                    <w:tr w:rsidRPr="00FC0034" w:rsidR="00D93283" w:rsidTr="00A264CE" w14:paraId="2E3BD564" w14:textId="77777777">
                      <w:trPr>
                        <w:trHeight w:val="321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7"/>
                          <w:tag w:val="#Nav: Sales_Credit_Memo_Custom/50102"/>
                          <w:id w:val="1220018502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Value7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986" w:type="dxa"/>
                            </w:tcPr>
                            <w:p w:rsidRPr="00FC0034" w:rsidR="00D93283" w:rsidP="00C23DEB" w:rsidRDefault="00516749" w14:paraId="1FEBA594" w14:textId="11B088D9">
                              <w:pPr>
                                <w:framePr w:hSpace="180" w:wrap="around" w:hAnchor="text" w:vAnchor="text" w:xAlign="right" w:y="1"/>
                                <w:suppressOverlap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C003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DimCodeValue7</w:t>
                              </w:r>
                            </w:p>
                          </w:tc>
                        </w:sdtContent>
                      </w:sdt>
                    </w:tr>
                    <w:bookmarkEnd w:id="1"/>
                  </w:tbl>
                  <w:p w:rsidRPr="000F088E" w:rsidR="00407205" w:rsidP="00B73134" w:rsidRDefault="00407205" w14:paraId="3D15B52B" w14:textId="77777777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80" w:type="pct"/>
                    <w:tcMar>
                      <w:right w:w="0" w:type="dxa"/>
                    </w:tcMar>
                    <w:vAlign w:val="center"/>
                  </w:tcPr>
                  <w:sdt>
                    <w:sdtP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alias w:val="#Nav: /Header/Line/LineAmount_Line"/>
                      <w:tag w:val="#Nav: Sales_Credit_Memo_Custom/50102"/>
                      <w:id w:val="-1829895906"/>
                      <w:placeholder>
                        <w:docPart w:val="E1426E47294145CE914C17BE81742736"/>
                      </w:placeholder>
                      <w:dataBinding w:prefixMappings="xmlns:ns0='urn:microsoft-dynamics-nav/reports/Sales_Credit_Memo_Custom/50102/'" w:xpath="/ns0:NavWordReportXmlPart[1]/ns0:Header[1]/ns0:Line[1]/ns0:LineAmount_Line[1]" w:storeItemID="{92FFA112-25AD-498F-90DB-24E985E8D953}"/>
                      <w:text/>
                    </w:sdtPr>
                    <w:sdtContent>
                      <w:p w:rsidR="00F41870" w:rsidP="004D6FDB" w:rsidRDefault="009B025F" w14:paraId="2F277146" w14:textId="0A2D816F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FC003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sdtContent>
                  </w:sdt>
                  <w:p w:rsidRPr="00E11E1E" w:rsidR="00B73134" w:rsidP="00B73134" w:rsidRDefault="00B73134" w14:paraId="03724E1A" w14:textId="77777777">
                    <w:pPr>
                      <w:spacing w:after="0"/>
                      <w:jc w:val="right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</w:p>
                  <w:tbl>
                    <w:tblPr>
                      <w:tblStyle w:val="TableGrid"/>
                      <w:tblW w:w="1167" w:type="dxa"/>
                      <w:jc w:val="right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167"/>
                    </w:tblGrid>
                    <w:tr w:rsidRPr="00FC0034" w:rsidR="007E614B" w:rsidTr="00A264CE" w14:paraId="3E887421" w14:textId="77777777">
                      <w:trPr>
                        <w:trHeight w:val="276"/>
                        <w:jc w:val="right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alias w:val="#Nav: /Header/Line/DimCode8"/>
                          <w:tag w:val="#Nav: Sales_Credit_Memo_Custom/50102"/>
                          <w:id w:val="955601330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8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167" w:type="dxa"/>
                            </w:tcPr>
                            <w:p w:rsidRPr="00FC0034" w:rsidR="007E614B" w:rsidP="00C23DEB" w:rsidRDefault="007E614B" w14:paraId="1E18F555" w14:textId="1CAAE3BA">
                              <w:pPr>
                                <w:framePr w:hSpace="180" w:wrap="around" w:hAnchor="text" w:vAnchor="text" w:xAlign="right" w:y="1"/>
                                <w:suppressOverlap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D76268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DimCode8</w:t>
                              </w:r>
                            </w:p>
                          </w:tc>
                        </w:sdtContent>
                      </w:sdt>
                    </w:tr>
                    <w:tr w:rsidRPr="00FC0034" w:rsidR="007E614B" w:rsidTr="00A264CE" w14:paraId="74B80A46" w14:textId="77777777">
                      <w:trPr>
                        <w:trHeight w:val="276"/>
                        <w:jc w:val="right"/>
                      </w:trP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Header/Line/DimCodeValue8"/>
                          <w:tag w:val="#Nav: Sales_Credit_Memo_Custom/50102"/>
                          <w:id w:val="1636757045"/>
                          <w:placeholder>
                            <w:docPart w:val="DefaultPlaceholder_-1854013440"/>
                          </w:placeholder>
                          <w:dataBinding w:prefixMappings="xmlns:ns0='urn:microsoft-dynamics-nav/reports/Sales_Credit_Memo_Custom/50102/' " w:xpath="/ns0:NavWordReportXmlPart[1]/ns0:Header[1]/ns0:Line[1]/ns0:DimCodeValue8[1]" w:storeItemID="{92FFA112-25AD-498F-90DB-24E985E8D953}"/>
                          <w:text/>
                        </w:sdtPr>
                        <w:sdtContent>
                          <w:tc>
                            <w:tcPr>
                              <w:tcW w:w="1167" w:type="dxa"/>
                            </w:tcPr>
                            <w:p w:rsidRPr="00FC0034" w:rsidR="007E614B" w:rsidP="00C23DEB" w:rsidRDefault="007E614B" w14:paraId="13DBDCF3" w14:textId="39340B55">
                              <w:pPr>
                                <w:framePr w:hSpace="180" w:wrap="around" w:hAnchor="text" w:vAnchor="text" w:xAlign="right" w:y="1"/>
                                <w:suppressOverlap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C003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DimCodeValue8</w:t>
                              </w:r>
                            </w:p>
                          </w:tc>
                        </w:sdtContent>
                      </w:sdt>
                    </w:tr>
                  </w:tbl>
                  <w:p w:rsidRPr="000F088E" w:rsidR="009B025F" w:rsidP="00B73134" w:rsidRDefault="009B025F" w14:paraId="70B74BEE" w14:textId="45349ABD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Pr="000F088E" w:rsidR="00133E05" w:rsidP="00133E05" w:rsidRDefault="00133E05" w14:paraId="00C9AEFC" w14:textId="53CD22A5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276"/>
        <w:gridCol w:w="1794"/>
      </w:tblGrid>
      <w:tr w:rsidRPr="000F088E" w:rsidR="00DE31BD" w:rsidTr="00987D5D" w14:paraId="39CE5B8F" w14:textId="77777777">
        <w:trPr>
          <w:trHeight w:val="312"/>
          <w:jc w:val="right"/>
        </w:trPr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 w:rsidRPr="000F088E" w:rsidR="00DE31BD" w:rsidP="00DE31BD" w:rsidRDefault="00DE31BD" w14:paraId="4EE40770" w14:textId="2BCD4079">
            <w:pPr>
              <w:pStyle w:val="NoSpacing"/>
              <w:jc w:val="right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Subtotal</w:t>
            </w:r>
          </w:p>
        </w:tc>
        <w:sdt>
          <w:sdtPr>
            <w:rPr>
              <w:rStyle w:val="Strong"/>
              <w:rFonts w:ascii="Arial" w:hAnsi="Arial" w:cs="Arial"/>
              <w:b w:val="0"/>
              <w:bCs w:val="0"/>
              <w:sz w:val="20"/>
              <w:szCs w:val="20"/>
            </w:rPr>
            <w:alias w:val="#Nav: /Header/Line/AmountExcludingVAT_Line"/>
            <w:tag w:val="#Nav: Sales_Credit_Memo_Custom/50102"/>
            <w:id w:val="-830905838"/>
            <w:placeholder>
              <w:docPart w:val="9EB173B72652495B9B775F49087C5886"/>
            </w:placeholder>
            <w:dataBinding w:prefixMappings="xmlns:ns0='urn:microsoft-dynamics-nav/reports/Sales_Credit_Memo_Custom/50102/'" w:xpath="/ns0:NavWordReportXmlPart[1]/ns0:Header[1]/ns0:Line[1]/ns0:AmountExcludingVAT_Line[1]" w:storeItemID="{92FFA112-25AD-498F-90DB-24E985E8D953}"/>
            <w:text/>
          </w:sdtPr>
          <w:sdtContent>
            <w:tc>
              <w:tcPr>
                <w:tcW w:w="1794" w:type="dxa"/>
                <w:tcBorders>
                  <w:top w:val="single" w:color="auto" w:sz="4" w:space="0"/>
                </w:tcBorders>
                <w:tcMar>
                  <w:right w:w="0" w:type="dxa"/>
                </w:tcMar>
              </w:tcPr>
              <w:p w:rsidRPr="000F088E" w:rsidR="00DE31BD" w:rsidP="00DE31BD" w:rsidRDefault="00DE31BD" w14:paraId="06710B62" w14:textId="6B540464">
                <w:pPr>
                  <w:pStyle w:val="NoSpacing"/>
                  <w:jc w:val="right"/>
                  <w:rPr>
                    <w:rStyle w:val="Strong"/>
                    <w:rFonts w:ascii="Arial" w:hAnsi="Arial" w:cs="Arial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0F088E">
                  <w:rPr>
                    <w:rStyle w:val="Strong"/>
                    <w:rFonts w:ascii="Arial" w:hAnsi="Arial" w:cs="Arial"/>
                    <w:b w:val="0"/>
                    <w:bCs w:val="0"/>
                    <w:sz w:val="20"/>
                    <w:szCs w:val="20"/>
                  </w:rPr>
                  <w:t>AmountExcludingVAT_Line</w:t>
                </w:r>
                <w:proofErr w:type="spellEnd"/>
              </w:p>
            </w:tc>
          </w:sdtContent>
        </w:sdt>
      </w:tr>
      <w:tr w:rsidRPr="000F088E" w:rsidR="00DE31BD" w:rsidTr="00987D5D" w14:paraId="106ECDD9" w14:textId="77777777">
        <w:trPr>
          <w:trHeight w:val="312"/>
          <w:jc w:val="right"/>
        </w:trPr>
        <w:tc>
          <w:tcPr>
            <w:tcW w:w="1276" w:type="dxa"/>
            <w:tcBorders>
              <w:bottom w:val="single" w:color="auto" w:sz="6" w:space="0"/>
            </w:tcBorders>
            <w:vAlign w:val="center"/>
          </w:tcPr>
          <w:p w:rsidRPr="000F088E" w:rsidR="00DE31BD" w:rsidP="00DE31BD" w:rsidRDefault="00DE31BD" w14:paraId="5DC969DA" w14:textId="7C2F3DF7">
            <w:pPr>
              <w:pStyle w:val="NoSpacing"/>
              <w:jc w:val="right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GST </w:t>
            </w:r>
          </w:p>
        </w:tc>
        <w:sdt>
          <w:sdtPr>
            <w:rPr>
              <w:rStyle w:val="Strong"/>
              <w:rFonts w:ascii="Arial" w:hAnsi="Arial" w:cs="Arial"/>
              <w:b w:val="0"/>
              <w:bCs w:val="0"/>
              <w:sz w:val="20"/>
              <w:szCs w:val="20"/>
            </w:rPr>
            <w:alias w:val="#Nav: /Header/Totals/TotalVATAmount"/>
            <w:tag w:val="#Nav: Sales_Credit_Memo_Custom/50102"/>
            <w:id w:val="185789351"/>
            <w:placeholder>
              <w:docPart w:val="9EB173B72652495B9B775F49087C5886"/>
            </w:placeholder>
            <w:dataBinding w:prefixMappings="xmlns:ns0='urn:microsoft-dynamics-nav/reports/Sales_Credit_Memo_Custom/50102/'" w:xpath="/ns0:NavWordReportXmlPart[1]/ns0:Header[1]/ns0:Totals[1]/ns0:TotalVATAmount[1]" w:storeItemID="{92FFA112-25AD-498F-90DB-24E985E8D953}"/>
            <w:text/>
          </w:sdtPr>
          <w:sdtContent>
            <w:tc>
              <w:tcPr>
                <w:tcW w:w="1794" w:type="dxa"/>
                <w:tcBorders>
                  <w:bottom w:val="single" w:color="auto" w:sz="6" w:space="0"/>
                </w:tcBorders>
                <w:tcMar>
                  <w:right w:w="0" w:type="dxa"/>
                </w:tcMar>
              </w:tcPr>
              <w:p w:rsidRPr="000F088E" w:rsidR="00DE31BD" w:rsidP="00DE31BD" w:rsidRDefault="00DE31BD" w14:paraId="540CF70F" w14:textId="25041305">
                <w:pPr>
                  <w:pStyle w:val="NoSpacing"/>
                  <w:jc w:val="right"/>
                  <w:rPr>
                    <w:rStyle w:val="Strong"/>
                    <w:rFonts w:ascii="Arial" w:hAnsi="Arial" w:cs="Arial"/>
                    <w:b w:val="0"/>
                    <w:bCs w:val="0"/>
                    <w:sz w:val="20"/>
                    <w:szCs w:val="20"/>
                  </w:rPr>
                </w:pPr>
                <w:proofErr w:type="spellStart"/>
                <w:r w:rsidRPr="000F088E">
                  <w:rPr>
                    <w:rStyle w:val="Strong"/>
                    <w:rFonts w:ascii="Arial" w:hAnsi="Arial" w:cs="Arial"/>
                    <w:b w:val="0"/>
                    <w:bCs w:val="0"/>
                    <w:sz w:val="20"/>
                    <w:szCs w:val="20"/>
                  </w:rPr>
                  <w:t>TotalVATAmount</w:t>
                </w:r>
                <w:proofErr w:type="spellEnd"/>
              </w:p>
            </w:tc>
          </w:sdtContent>
        </w:sdt>
      </w:tr>
      <w:tr w:rsidRPr="000F088E" w:rsidR="00DE31BD" w:rsidTr="00B51318" w14:paraId="4F9A2285" w14:textId="77777777">
        <w:trPr>
          <w:trHeight w:val="312"/>
          <w:jc w:val="right"/>
        </w:trPr>
        <w:tc>
          <w:tcPr>
            <w:tcW w:w="1276" w:type="dxa"/>
            <w:tcBorders>
              <w:top w:val="single" w:color="auto" w:sz="6" w:space="0"/>
              <w:bottom w:val="single" w:color="auto" w:sz="4" w:space="0"/>
            </w:tcBorders>
            <w:vAlign w:val="center"/>
          </w:tcPr>
          <w:p w:rsidRPr="00DE31BD" w:rsidR="00DE31BD" w:rsidP="00DE31BD" w:rsidRDefault="00DE31BD" w14:paraId="6B7090BF" w14:textId="3B692F08">
            <w:pPr>
              <w:pStyle w:val="NoSpacing"/>
              <w:jc w:val="right"/>
              <w:rPr>
                <w:rStyle w:val="Strong"/>
                <w:rFonts w:ascii="Arial" w:hAnsi="Arial" w:cs="Arial"/>
                <w:sz w:val="20"/>
                <w:szCs w:val="20"/>
              </w:rPr>
            </w:pPr>
            <w:r w:rsidRPr="00DE31BD">
              <w:rPr>
                <w:rStyle w:val="Strong"/>
                <w:rFonts w:ascii="Arial" w:hAnsi="Arial" w:cs="Arial"/>
                <w:sz w:val="20"/>
                <w:szCs w:val="20"/>
              </w:rPr>
              <w:t>Total</w:t>
            </w:r>
          </w:p>
        </w:tc>
        <w:sdt>
          <w:sdtPr>
            <w:rPr>
              <w:rStyle w:val="Strong"/>
              <w:rFonts w:ascii="Arial" w:hAnsi="Arial" w:cs="Arial"/>
              <w:sz w:val="20"/>
              <w:szCs w:val="20"/>
            </w:rPr>
            <w:alias w:val="#Nav: /Header/Totals/TotalAmountIncludingVAT"/>
            <w:tag w:val="#Nav: Sales_Credit_Memo_Custom/50102"/>
            <w:id w:val="1661501859"/>
            <w:placeholder>
              <w:docPart w:val="612E31A7ECA8401B88FF97C0801FBC0E"/>
            </w:placeholder>
            <w:dataBinding w:prefixMappings="xmlns:ns0='urn:microsoft-dynamics-nav/reports/Sales_Credit_Memo_Custom/50102/'" w:xpath="/ns0:NavWordReportXmlPart[1]/ns0:Header[1]/ns0:Totals[1]/ns0:TotalAmountIncludingVAT[1]" w:storeItemID="{92FFA112-25AD-498F-90DB-24E985E8D953}"/>
            <w:text/>
          </w:sdtPr>
          <w:sdtContent>
            <w:tc>
              <w:tcPr>
                <w:tcW w:w="1794" w:type="dxa"/>
                <w:tcBorders>
                  <w:top w:val="single" w:color="auto" w:sz="6" w:space="0"/>
                  <w:bottom w:val="single" w:color="auto" w:sz="4" w:space="0"/>
                </w:tcBorders>
                <w:tcMar>
                  <w:right w:w="0" w:type="dxa"/>
                </w:tcMar>
              </w:tcPr>
              <w:p w:rsidRPr="00DE31BD" w:rsidR="00DE31BD" w:rsidP="00DE31BD" w:rsidRDefault="00DE31BD" w14:paraId="4B712B62" w14:textId="77777777">
                <w:pPr>
                  <w:pStyle w:val="NoSpacing"/>
                  <w:jc w:val="right"/>
                  <w:rPr>
                    <w:rStyle w:val="Strong"/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DE31BD">
                  <w:rPr>
                    <w:rStyle w:val="Strong"/>
                    <w:rFonts w:ascii="Arial" w:hAnsi="Arial" w:cs="Arial"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0F088E" w:rsidR="007A68B4" w:rsidP="00133E05" w:rsidRDefault="007A68B4" w14:paraId="39E6B3F8" w14:textId="77777777">
      <w:pPr>
        <w:rPr>
          <w:rFonts w:ascii="Arial" w:hAnsi="Arial" w:cs="Arial"/>
          <w:sz w:val="20"/>
          <w:szCs w:val="20"/>
        </w:rPr>
      </w:pPr>
    </w:p>
    <w:p w:rsidRPr="000F088E" w:rsidR="00A81646" w:rsidP="00133E05" w:rsidRDefault="00A81646" w14:paraId="27127310" w14:textId="77777777">
      <w:pPr>
        <w:rPr>
          <w:rFonts w:ascii="Arial" w:hAnsi="Arial" w:cs="Arial"/>
          <w:sz w:val="20"/>
          <w:szCs w:val="20"/>
        </w:rPr>
      </w:pPr>
    </w:p>
    <w:sectPr w:rsidRPr="000F088E" w:rsidR="00A81646" w:rsidSect="00F2164E">
      <w:headerReference w:type="default" r:id="rId12"/>
      <w:footerReference w:type="default" r:id="rId13"/>
      <w:headerReference w:type="first" r:id="rId14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4ED7" w:rsidP="00E40C63" w:rsidRDefault="00014ED7" w14:paraId="3AB152C3" w14:textId="77777777">
      <w:pPr>
        <w:spacing w:after="0"/>
      </w:pPr>
      <w:r>
        <w:separator/>
      </w:r>
    </w:p>
  </w:endnote>
  <w:endnote w:type="continuationSeparator" w:id="0">
    <w:p w:rsidR="00014ED7" w:rsidP="00E40C63" w:rsidRDefault="00014ED7" w14:paraId="62D0C88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16"/>
      <w:gridCol w:w="2617"/>
      <w:gridCol w:w="2617"/>
      <w:gridCol w:w="2617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ales_Credit_Memo_Custom/50102"/>
          <w:id w:val="962384047"/>
          <w:placeholder>
            <w:docPart w:val="F79106392E8E4A05890EA09AFCAA5D79"/>
          </w:placeholder>
          <w:dataBinding w:prefixMappings="xmlns:ns0='urn:microsoft-dynamics-nav/reports/Sales_Credit_Memo_Custom/50102/'" w:xpath="/ns0:NavWordReportXmlPart[1]/ns0:Header[1]/ns0:CompanyLegalStatement[1]" w:storeItemID="{92FFA112-25AD-498F-90DB-24E985E8D953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4ED7" w:rsidP="00E40C63" w:rsidRDefault="00014ED7" w14:paraId="58F62C08" w14:textId="77777777">
      <w:pPr>
        <w:spacing w:after="0"/>
      </w:pPr>
      <w:r>
        <w:separator/>
      </w:r>
    </w:p>
  </w:footnote>
  <w:footnote w:type="continuationSeparator" w:id="0">
    <w:p w:rsidR="00014ED7" w:rsidP="00E40C63" w:rsidRDefault="00014ED7" w14:paraId="72C7626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ales_Credit_Memo_Custom/50102"/>
              <w:id w:val="-2100708163"/>
              <w:placeholder>
                <w:docPart w:val="3ECAD21DEDDF4056AD7210BDACAF71B5"/>
              </w:placeholder>
              <w:dataBinding w:prefixMappings="xmlns:ns0='urn:microsoft-dynamics-nav/reports/Sales_Credit_Memo_Custom/50102/'" w:xpath="/ns0:NavWordReportXmlPart[1]/ns0:Header[1]/ns0:DocumentTitle_Lbl[1]" w:storeItemID="{92FFA112-25AD-498F-90DB-24E985E8D953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ales_Credit_Memo_Custom/50102"/>
              <w:id w:val="-83382713"/>
              <w:placeholder>
                <w:docPart w:val="3ECAD21DEDDF4056AD7210BDACAF71B5"/>
              </w:placeholder>
              <w:dataBinding w:prefixMappings="xmlns:ns0='urn:microsoft-dynamics-nav/reports/Sales_Credit_Memo_Custom/50102/'" w:xpath="/ns0:NavWordReportXmlPart[1]/ns0:Header[1]/ns0:DocumentNo[1]" w:storeItemID="{92FFA112-25AD-498F-90DB-24E985E8D953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ales_Credit_Memo_Custom/50102"/>
              <w:id w:val="1005248549"/>
              <w:placeholder>
                <w:docPart w:val="021C348F8CBE45F7BDED374AECB9AD41"/>
              </w:placeholder>
              <w:dataBinding w:prefixMappings="xmlns:ns0='urn:microsoft-dynamics-nav/reports/Sales_Credit_Memo_Custom/50102/'" w:xpath="/ns0:NavWordReportXmlPart[1]/ns0:Header[1]/ns0:DocumentDate[1]" w:storeItemID="{92FFA112-25AD-498F-90DB-24E985E8D953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ales_Credit_Memo_Custom/50102"/>
              <w:id w:val="1266346410"/>
              <w:placeholder>
                <w:docPart w:val="3ECAD21DEDDF4056AD7210BDACAF71B5"/>
              </w:placeholder>
              <w:dataBinding w:prefixMappings="xmlns:ns0='urn:microsoft-dynamics-nav/reports/Sales_Credit_Memo_Custom/50102/'" w:xpath="/ns0:NavWordReportXmlPart[1]/ns0:Header[1]/ns0:Page_Lbl[1]" w:storeItemID="{92FFA112-25AD-498F-90DB-24E985E8D953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69FF" w:rsidP="005669FF" w:rsidRDefault="005669FF" w14:paraId="386F00A4" w14:textId="77777777">
    <w:pPr>
      <w:spacing w:after="0"/>
    </w:pPr>
  </w:p>
  <w:p w:rsidR="005669FF" w:rsidP="005669FF" w:rsidRDefault="005669FF" w14:paraId="62A46F35" w14:textId="77777777">
    <w:pPr>
      <w:spacing w:after="0"/>
    </w:pPr>
  </w:p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102"/>
      <w:gridCol w:w="3365"/>
    </w:tblGrid>
    <w:tr w:rsidRPr="009F6B20" w:rsidR="004617A6" w:rsidTr="00AB483B" w14:paraId="14650553" w14:textId="77777777">
      <w:tc>
        <w:tcPr>
          <w:tcW w:w="3452" w:type="pct"/>
        </w:tcPr>
        <w:p w:rsidRPr="006335A1" w:rsidR="004617A6" w:rsidP="006335A1" w:rsidRDefault="000F088E" w14:paraId="23260221" w14:textId="11CEDD6F">
          <w:pPr>
            <w:pStyle w:val="Subtitle"/>
            <w:tabs>
              <w:tab w:val="clear" w:pos="4680"/>
              <w:tab w:val="clear" w:pos="9360"/>
            </w:tabs>
            <w:rPr>
              <w:rFonts w:ascii="Arial Nova Light" w:hAnsi="Arial Nova Light" w:eastAsiaTheme="majorEastAsia" w:cstheme="majorBidi"/>
              <w:smallCaps/>
              <w:color w:val="595959" w:themeColor="text1" w:themeTint="A6"/>
              <w:sz w:val="28"/>
              <w:szCs w:val="28"/>
            </w:rPr>
          </w:pPr>
          <w:r>
            <w:rPr>
              <w:rFonts w:ascii="Arial Nova Light" w:hAnsi="Arial Nova Light"/>
              <w:sz w:val="52"/>
              <w:szCs w:val="52"/>
            </w:rPr>
            <w:t>Credit Note</w:t>
          </w:r>
        </w:p>
        <w:p w:rsidRPr="009F6B20" w:rsidR="004617A6" w:rsidP="004617A6" w:rsidRDefault="004617A6" w14:paraId="042C836A" w14:textId="77777777">
          <w:pPr>
            <w:pStyle w:val="Header"/>
            <w:rPr>
              <w:rFonts w:ascii="Arial Nova Light" w:hAnsi="Arial Nova Light"/>
            </w:rPr>
          </w:pPr>
        </w:p>
      </w:tc>
      <w:tc>
        <w:tcPr>
          <w:tcW w:w="1548" w:type="pct"/>
          <w:vAlign w:val="center"/>
        </w:tcPr>
        <w:sdt>
          <w:sdtPr>
            <w:rPr>
              <w:rFonts w:ascii="Arial Nova Light" w:hAnsi="Arial Nova Light"/>
            </w:rPr>
            <w:alias w:val="#Nav: /Header/CompanyPicture"/>
            <w:tag w:val="#Nav: Sales_Credit_Memo_Custom/50102"/>
            <w:id w:val="-283887918"/>
            <w:dataBinding w:prefixMappings="xmlns:ns0='urn:microsoft-dynamics-nav/reports/Sales_Credit_Memo_Custom/50102/'" w:xpath="/ns0:NavWordReportXmlPart[1]/ns0:Header[1]/ns0:CompanyPicture[1]" w:storeItemID="{92FFA112-25AD-498F-90DB-24E985E8D953}"/>
            <w:picture/>
          </w:sdtPr>
          <w:sdtContent>
            <w:p w:rsidRPr="009F6B20" w:rsidR="004617A6" w:rsidP="00AB483B" w:rsidRDefault="004617A6" w14:paraId="3ABA33E1" w14:textId="77777777">
              <w:pPr>
                <w:pStyle w:val="Header"/>
                <w:rPr>
                  <w:rFonts w:ascii="Arial Nova Light" w:hAnsi="Arial Nova Light"/>
                </w:rPr>
              </w:pPr>
              <w:r w:rsidRPr="009F6B20">
                <w:rPr>
                  <w:rFonts w:ascii="Arial Nova Light" w:hAnsi="Arial Nova Light"/>
                  <w:noProof/>
                  <w:lang w:val="da-DK" w:eastAsia="da-DK"/>
                </w:rPr>
                <w:drawing>
                  <wp:inline distT="0" distB="0" distL="0" distR="0" wp14:anchorId="0289F8AE" wp14:editId="29252E7D">
                    <wp:extent cx="2137144" cy="1079500"/>
                    <wp:effectExtent l="0" t="0" r="0" b="6350"/>
                    <wp:docPr id="257613803" name="Picture 25761380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46525" cy="10842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Pr="009F6B20" w:rsidR="004617A6" w:rsidRDefault="004617A6" w14:paraId="2282F981" w14:textId="77777777">
    <w:pPr>
      <w:pStyle w:val="Header"/>
      <w:rPr>
        <w:rFonts w:ascii="Arial Nova Light" w:hAnsi="Arial Nova Ligh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002D1"/>
    <w:rsid w:val="00004738"/>
    <w:rsid w:val="00007B6C"/>
    <w:rsid w:val="00014ED7"/>
    <w:rsid w:val="0002583E"/>
    <w:rsid w:val="00032E69"/>
    <w:rsid w:val="000357EB"/>
    <w:rsid w:val="00070EE8"/>
    <w:rsid w:val="00074151"/>
    <w:rsid w:val="000844A3"/>
    <w:rsid w:val="000845CF"/>
    <w:rsid w:val="00090494"/>
    <w:rsid w:val="000A0216"/>
    <w:rsid w:val="000A665A"/>
    <w:rsid w:val="000D21D1"/>
    <w:rsid w:val="000D5A6D"/>
    <w:rsid w:val="000E071F"/>
    <w:rsid w:val="000E2907"/>
    <w:rsid w:val="000E4368"/>
    <w:rsid w:val="000E7313"/>
    <w:rsid w:val="000F088E"/>
    <w:rsid w:val="000F2992"/>
    <w:rsid w:val="00103846"/>
    <w:rsid w:val="0010706B"/>
    <w:rsid w:val="00112089"/>
    <w:rsid w:val="0011793B"/>
    <w:rsid w:val="0012156C"/>
    <w:rsid w:val="00126D5A"/>
    <w:rsid w:val="00133E05"/>
    <w:rsid w:val="00134A71"/>
    <w:rsid w:val="00146990"/>
    <w:rsid w:val="00151C73"/>
    <w:rsid w:val="0015251C"/>
    <w:rsid w:val="001621D9"/>
    <w:rsid w:val="00167563"/>
    <w:rsid w:val="00171845"/>
    <w:rsid w:val="00186561"/>
    <w:rsid w:val="00196437"/>
    <w:rsid w:val="001A10DB"/>
    <w:rsid w:val="001B793C"/>
    <w:rsid w:val="001C46AA"/>
    <w:rsid w:val="001D1CE2"/>
    <w:rsid w:val="001D20FA"/>
    <w:rsid w:val="001D6807"/>
    <w:rsid w:val="0020108A"/>
    <w:rsid w:val="00212DBD"/>
    <w:rsid w:val="0022169F"/>
    <w:rsid w:val="00235CA0"/>
    <w:rsid w:val="00245B0E"/>
    <w:rsid w:val="00261876"/>
    <w:rsid w:val="0026269B"/>
    <w:rsid w:val="002669DB"/>
    <w:rsid w:val="00273BA9"/>
    <w:rsid w:val="00283DE8"/>
    <w:rsid w:val="0029628E"/>
    <w:rsid w:val="002A29DF"/>
    <w:rsid w:val="002A382C"/>
    <w:rsid w:val="002B6670"/>
    <w:rsid w:val="002B6B46"/>
    <w:rsid w:val="002C0887"/>
    <w:rsid w:val="002C641F"/>
    <w:rsid w:val="002D4E88"/>
    <w:rsid w:val="002E2A56"/>
    <w:rsid w:val="002F123F"/>
    <w:rsid w:val="002F4829"/>
    <w:rsid w:val="002F7DC5"/>
    <w:rsid w:val="003169C4"/>
    <w:rsid w:val="003331EE"/>
    <w:rsid w:val="003362BB"/>
    <w:rsid w:val="00337723"/>
    <w:rsid w:val="00355E20"/>
    <w:rsid w:val="0037088E"/>
    <w:rsid w:val="00371706"/>
    <w:rsid w:val="00374316"/>
    <w:rsid w:val="0038349C"/>
    <w:rsid w:val="00393F76"/>
    <w:rsid w:val="00394029"/>
    <w:rsid w:val="003A31D7"/>
    <w:rsid w:val="003A7D25"/>
    <w:rsid w:val="003A7E69"/>
    <w:rsid w:val="003B1D59"/>
    <w:rsid w:val="003D120B"/>
    <w:rsid w:val="003D4B80"/>
    <w:rsid w:val="003E2178"/>
    <w:rsid w:val="003E41F9"/>
    <w:rsid w:val="003F77E2"/>
    <w:rsid w:val="00402F2C"/>
    <w:rsid w:val="00407205"/>
    <w:rsid w:val="004145BD"/>
    <w:rsid w:val="004152AE"/>
    <w:rsid w:val="00416D70"/>
    <w:rsid w:val="00417FE6"/>
    <w:rsid w:val="004277E0"/>
    <w:rsid w:val="004536A9"/>
    <w:rsid w:val="00457EF8"/>
    <w:rsid w:val="00460603"/>
    <w:rsid w:val="004617A6"/>
    <w:rsid w:val="004619D6"/>
    <w:rsid w:val="00471210"/>
    <w:rsid w:val="00473727"/>
    <w:rsid w:val="00492354"/>
    <w:rsid w:val="00492DB9"/>
    <w:rsid w:val="004A4D71"/>
    <w:rsid w:val="004B22F6"/>
    <w:rsid w:val="004B47ED"/>
    <w:rsid w:val="004B6FE5"/>
    <w:rsid w:val="004C60A5"/>
    <w:rsid w:val="004D6FDB"/>
    <w:rsid w:val="004E0884"/>
    <w:rsid w:val="004E2D1D"/>
    <w:rsid w:val="004F051A"/>
    <w:rsid w:val="004F2432"/>
    <w:rsid w:val="004F397A"/>
    <w:rsid w:val="00505E34"/>
    <w:rsid w:val="0051660C"/>
    <w:rsid w:val="00516749"/>
    <w:rsid w:val="00524FE6"/>
    <w:rsid w:val="00540009"/>
    <w:rsid w:val="00542D78"/>
    <w:rsid w:val="00543913"/>
    <w:rsid w:val="00552846"/>
    <w:rsid w:val="00556AE2"/>
    <w:rsid w:val="00563DCD"/>
    <w:rsid w:val="00564ACC"/>
    <w:rsid w:val="005669FF"/>
    <w:rsid w:val="005731CF"/>
    <w:rsid w:val="00586F7E"/>
    <w:rsid w:val="00587157"/>
    <w:rsid w:val="00595F7F"/>
    <w:rsid w:val="005963DE"/>
    <w:rsid w:val="005A0994"/>
    <w:rsid w:val="005A13D9"/>
    <w:rsid w:val="005C0411"/>
    <w:rsid w:val="005E360C"/>
    <w:rsid w:val="005F2559"/>
    <w:rsid w:val="005F5EC9"/>
    <w:rsid w:val="005F6BCC"/>
    <w:rsid w:val="0060202A"/>
    <w:rsid w:val="00610A30"/>
    <w:rsid w:val="00612ABF"/>
    <w:rsid w:val="006245DA"/>
    <w:rsid w:val="00630D94"/>
    <w:rsid w:val="006335A1"/>
    <w:rsid w:val="0064137C"/>
    <w:rsid w:val="00650A1A"/>
    <w:rsid w:val="0065790E"/>
    <w:rsid w:val="0067225B"/>
    <w:rsid w:val="0067265F"/>
    <w:rsid w:val="00673246"/>
    <w:rsid w:val="00677AD5"/>
    <w:rsid w:val="0068273F"/>
    <w:rsid w:val="00683CCE"/>
    <w:rsid w:val="00684EEB"/>
    <w:rsid w:val="006907F2"/>
    <w:rsid w:val="006A2A7B"/>
    <w:rsid w:val="006A77ED"/>
    <w:rsid w:val="006B70FF"/>
    <w:rsid w:val="006C30D9"/>
    <w:rsid w:val="006C4581"/>
    <w:rsid w:val="006D4B90"/>
    <w:rsid w:val="006D64AE"/>
    <w:rsid w:val="006E32D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0BC"/>
    <w:rsid w:val="007A68B4"/>
    <w:rsid w:val="007B235B"/>
    <w:rsid w:val="007B7ECC"/>
    <w:rsid w:val="007C1DA5"/>
    <w:rsid w:val="007D6252"/>
    <w:rsid w:val="007E323C"/>
    <w:rsid w:val="007E6023"/>
    <w:rsid w:val="007E614B"/>
    <w:rsid w:val="00802B5B"/>
    <w:rsid w:val="0080489D"/>
    <w:rsid w:val="00811182"/>
    <w:rsid w:val="00815D27"/>
    <w:rsid w:val="00817EE6"/>
    <w:rsid w:val="00820262"/>
    <w:rsid w:val="008215D5"/>
    <w:rsid w:val="008232D0"/>
    <w:rsid w:val="00834A6B"/>
    <w:rsid w:val="00836184"/>
    <w:rsid w:val="00844D12"/>
    <w:rsid w:val="00845DAF"/>
    <w:rsid w:val="00845E08"/>
    <w:rsid w:val="008533EF"/>
    <w:rsid w:val="00856BBF"/>
    <w:rsid w:val="00873B21"/>
    <w:rsid w:val="00875228"/>
    <w:rsid w:val="00882C92"/>
    <w:rsid w:val="008964CE"/>
    <w:rsid w:val="008A7D4E"/>
    <w:rsid w:val="008C3901"/>
    <w:rsid w:val="008D2637"/>
    <w:rsid w:val="008D7475"/>
    <w:rsid w:val="008E766D"/>
    <w:rsid w:val="008F0A38"/>
    <w:rsid w:val="009072D1"/>
    <w:rsid w:val="0092542A"/>
    <w:rsid w:val="009257F3"/>
    <w:rsid w:val="00933DB5"/>
    <w:rsid w:val="00943A17"/>
    <w:rsid w:val="009453BC"/>
    <w:rsid w:val="00954C6C"/>
    <w:rsid w:val="009571EB"/>
    <w:rsid w:val="00966D04"/>
    <w:rsid w:val="00975A1C"/>
    <w:rsid w:val="00976BF0"/>
    <w:rsid w:val="00982950"/>
    <w:rsid w:val="00987D5D"/>
    <w:rsid w:val="00991278"/>
    <w:rsid w:val="0099175E"/>
    <w:rsid w:val="009943A4"/>
    <w:rsid w:val="00997858"/>
    <w:rsid w:val="009A2117"/>
    <w:rsid w:val="009B025F"/>
    <w:rsid w:val="009B485A"/>
    <w:rsid w:val="009D060A"/>
    <w:rsid w:val="009D44A2"/>
    <w:rsid w:val="009D508B"/>
    <w:rsid w:val="009D6FE7"/>
    <w:rsid w:val="009E16EA"/>
    <w:rsid w:val="009E251E"/>
    <w:rsid w:val="009F0249"/>
    <w:rsid w:val="009F07A0"/>
    <w:rsid w:val="009F21B5"/>
    <w:rsid w:val="009F267C"/>
    <w:rsid w:val="009F6B20"/>
    <w:rsid w:val="00A00B95"/>
    <w:rsid w:val="00A01AB9"/>
    <w:rsid w:val="00A048EC"/>
    <w:rsid w:val="00A05F93"/>
    <w:rsid w:val="00A05FFB"/>
    <w:rsid w:val="00A232C3"/>
    <w:rsid w:val="00A264CE"/>
    <w:rsid w:val="00A30BD5"/>
    <w:rsid w:val="00A30C38"/>
    <w:rsid w:val="00A30E90"/>
    <w:rsid w:val="00A42BE5"/>
    <w:rsid w:val="00A74BDA"/>
    <w:rsid w:val="00A76F36"/>
    <w:rsid w:val="00A81646"/>
    <w:rsid w:val="00A9010E"/>
    <w:rsid w:val="00A92AC9"/>
    <w:rsid w:val="00A940EF"/>
    <w:rsid w:val="00A9726D"/>
    <w:rsid w:val="00AA0129"/>
    <w:rsid w:val="00AB135A"/>
    <w:rsid w:val="00AB18AB"/>
    <w:rsid w:val="00AB483B"/>
    <w:rsid w:val="00AD711B"/>
    <w:rsid w:val="00AE055E"/>
    <w:rsid w:val="00AE06CA"/>
    <w:rsid w:val="00AE6A6C"/>
    <w:rsid w:val="00AF1EDD"/>
    <w:rsid w:val="00AF4452"/>
    <w:rsid w:val="00AF652F"/>
    <w:rsid w:val="00B01DA6"/>
    <w:rsid w:val="00B22FDE"/>
    <w:rsid w:val="00B262A7"/>
    <w:rsid w:val="00B32D4B"/>
    <w:rsid w:val="00B33C26"/>
    <w:rsid w:val="00B37315"/>
    <w:rsid w:val="00B402B9"/>
    <w:rsid w:val="00B437D5"/>
    <w:rsid w:val="00B51318"/>
    <w:rsid w:val="00B53401"/>
    <w:rsid w:val="00B57659"/>
    <w:rsid w:val="00B607CA"/>
    <w:rsid w:val="00B60D54"/>
    <w:rsid w:val="00B668D7"/>
    <w:rsid w:val="00B7270F"/>
    <w:rsid w:val="00B73134"/>
    <w:rsid w:val="00B8205C"/>
    <w:rsid w:val="00B86BCD"/>
    <w:rsid w:val="00B91CA1"/>
    <w:rsid w:val="00B953FA"/>
    <w:rsid w:val="00B95819"/>
    <w:rsid w:val="00B96060"/>
    <w:rsid w:val="00B96732"/>
    <w:rsid w:val="00BB2F6C"/>
    <w:rsid w:val="00BB54AE"/>
    <w:rsid w:val="00BC232B"/>
    <w:rsid w:val="00BC6267"/>
    <w:rsid w:val="00BD2533"/>
    <w:rsid w:val="00BD35AE"/>
    <w:rsid w:val="00BD4E95"/>
    <w:rsid w:val="00BE5952"/>
    <w:rsid w:val="00BE6BE6"/>
    <w:rsid w:val="00BE7F03"/>
    <w:rsid w:val="00BF0F10"/>
    <w:rsid w:val="00BF5655"/>
    <w:rsid w:val="00BF5B61"/>
    <w:rsid w:val="00C0554A"/>
    <w:rsid w:val="00C23DEB"/>
    <w:rsid w:val="00C27C1A"/>
    <w:rsid w:val="00C334FE"/>
    <w:rsid w:val="00C34565"/>
    <w:rsid w:val="00C36F18"/>
    <w:rsid w:val="00C40BE4"/>
    <w:rsid w:val="00C41DE3"/>
    <w:rsid w:val="00C47206"/>
    <w:rsid w:val="00C93E92"/>
    <w:rsid w:val="00CA5E9B"/>
    <w:rsid w:val="00CA627E"/>
    <w:rsid w:val="00CA6394"/>
    <w:rsid w:val="00CB70AD"/>
    <w:rsid w:val="00CC7AB6"/>
    <w:rsid w:val="00CD07C7"/>
    <w:rsid w:val="00CD1B92"/>
    <w:rsid w:val="00CE18AB"/>
    <w:rsid w:val="00CE799B"/>
    <w:rsid w:val="00D05EC0"/>
    <w:rsid w:val="00D162C4"/>
    <w:rsid w:val="00D21D63"/>
    <w:rsid w:val="00D231EB"/>
    <w:rsid w:val="00D235D0"/>
    <w:rsid w:val="00D41DC8"/>
    <w:rsid w:val="00D42806"/>
    <w:rsid w:val="00D53B6F"/>
    <w:rsid w:val="00D54605"/>
    <w:rsid w:val="00D54A61"/>
    <w:rsid w:val="00D5636F"/>
    <w:rsid w:val="00D5705D"/>
    <w:rsid w:val="00D6006D"/>
    <w:rsid w:val="00D60CD0"/>
    <w:rsid w:val="00D72A07"/>
    <w:rsid w:val="00D72E02"/>
    <w:rsid w:val="00D75AAF"/>
    <w:rsid w:val="00D76268"/>
    <w:rsid w:val="00D8767D"/>
    <w:rsid w:val="00D93283"/>
    <w:rsid w:val="00DA0F11"/>
    <w:rsid w:val="00DA471C"/>
    <w:rsid w:val="00DA580A"/>
    <w:rsid w:val="00DB4B5B"/>
    <w:rsid w:val="00DC363D"/>
    <w:rsid w:val="00DC6ADA"/>
    <w:rsid w:val="00DD7BDD"/>
    <w:rsid w:val="00DE31BD"/>
    <w:rsid w:val="00DF0E8D"/>
    <w:rsid w:val="00DF30F1"/>
    <w:rsid w:val="00DF6462"/>
    <w:rsid w:val="00DF7D41"/>
    <w:rsid w:val="00E0773C"/>
    <w:rsid w:val="00E111C4"/>
    <w:rsid w:val="00E11E1E"/>
    <w:rsid w:val="00E16D72"/>
    <w:rsid w:val="00E22B7E"/>
    <w:rsid w:val="00E3007E"/>
    <w:rsid w:val="00E32EAC"/>
    <w:rsid w:val="00E40C63"/>
    <w:rsid w:val="00E41182"/>
    <w:rsid w:val="00E4361D"/>
    <w:rsid w:val="00E454FC"/>
    <w:rsid w:val="00E52F3D"/>
    <w:rsid w:val="00E54AFA"/>
    <w:rsid w:val="00E54F17"/>
    <w:rsid w:val="00E65451"/>
    <w:rsid w:val="00E67097"/>
    <w:rsid w:val="00E67A93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D756E"/>
    <w:rsid w:val="00EE2CA3"/>
    <w:rsid w:val="00EE53F7"/>
    <w:rsid w:val="00F07E64"/>
    <w:rsid w:val="00F14176"/>
    <w:rsid w:val="00F16A3E"/>
    <w:rsid w:val="00F20F72"/>
    <w:rsid w:val="00F2164E"/>
    <w:rsid w:val="00F219F1"/>
    <w:rsid w:val="00F27F41"/>
    <w:rsid w:val="00F36FA0"/>
    <w:rsid w:val="00F40222"/>
    <w:rsid w:val="00F41870"/>
    <w:rsid w:val="00F44822"/>
    <w:rsid w:val="00F55A91"/>
    <w:rsid w:val="00F66A1F"/>
    <w:rsid w:val="00F70EE4"/>
    <w:rsid w:val="00F72A27"/>
    <w:rsid w:val="00F81AE9"/>
    <w:rsid w:val="00F848FB"/>
    <w:rsid w:val="00F86468"/>
    <w:rsid w:val="00F979A2"/>
    <w:rsid w:val="00FA4D66"/>
    <w:rsid w:val="00FA5032"/>
    <w:rsid w:val="00FA6E0B"/>
    <w:rsid w:val="00FB06A1"/>
    <w:rsid w:val="00FB3DCE"/>
    <w:rsid w:val="00FC0034"/>
    <w:rsid w:val="00FC06DC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  <w15:docId w15:val="{EDB9ED5F-92A5-4581-8F5B-4BC0F414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  <w:style w:type="paragraph" w:customStyle="1" w:styleId="ForceRightNoSpacing">
    <w:name w:val="Force Right No Spacing"/>
    <w:basedOn w:val="Normal"/>
    <w:link w:val="ForceRightNoSpacingChar"/>
    <w:rsid w:val="006E32D6"/>
    <w:pPr>
      <w:spacing w:after="0" w:line="259" w:lineRule="auto"/>
      <w:jc w:val="right"/>
    </w:pPr>
    <w:rPr>
      <w:rFonts w:eastAsiaTheme="minorEastAsia"/>
      <w:sz w:val="20"/>
      <w:szCs w:val="20"/>
      <w:lang w:val="da-DK"/>
    </w:rPr>
  </w:style>
  <w:style w:type="character" w:customStyle="1" w:styleId="ForceRightNoSpacingChar">
    <w:name w:val="Force Right No Spacing Char"/>
    <w:basedOn w:val="DefaultParagraphFont"/>
    <w:link w:val="ForceRightNoSpacing"/>
    <w:rsid w:val="006E32D6"/>
    <w:rPr>
      <w:rFonts w:eastAsiaTheme="minorEastAsia"/>
      <w:sz w:val="20"/>
      <w:szCs w:val="20"/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0F2992"/>
  </w:style>
  <w:style w:type="paragraph" w:customStyle="1" w:styleId="SubGroupSeparation">
    <w:name w:val="Sub Group Separation"/>
    <w:basedOn w:val="Normal"/>
    <w:link w:val="SubGroupSeparationChar"/>
    <w:rsid w:val="004619D6"/>
    <w:pPr>
      <w:spacing w:after="40" w:line="259" w:lineRule="auto"/>
    </w:pPr>
    <w:rPr>
      <w:rFonts w:eastAsiaTheme="minorEastAsia"/>
      <w:b/>
      <w:bCs/>
      <w:szCs w:val="12"/>
    </w:rPr>
  </w:style>
  <w:style w:type="character" w:customStyle="1" w:styleId="SubGroupSeparationChar">
    <w:name w:val="Sub Group Separation Char"/>
    <w:basedOn w:val="DefaultParagraphFont"/>
    <w:link w:val="SubGroupSeparation"/>
    <w:rsid w:val="004619D6"/>
    <w:rPr>
      <w:rFonts w:eastAsiaTheme="minorEastAsia"/>
      <w:b/>
      <w:bCs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52D65B861D409781CB7284534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772C8-D94B-4CE9-B52A-8DF44DD2AD7C}"/>
      </w:docPartPr>
      <w:docPartBody>
        <w:p w:rsidR="00294BF6" w:rsidRDefault="001B4C30" w:rsidP="001B4C30">
          <w:pPr>
            <w:pStyle w:val="7D52D65B861D409781CB72845349F6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8C1126255094E779F2A72166370F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2E9F2-F5CE-46F0-8751-CBDD526C136E}"/>
      </w:docPartPr>
      <w:docPartBody>
        <w:p w:rsidR="00294BF6" w:rsidRDefault="001B4C30" w:rsidP="001B4C30">
          <w:pPr>
            <w:pStyle w:val="D8C1126255094E779F2A72166370F7B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A7B85D50FFF45D5B0E93A4F21F9B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F8899-F6C6-4289-A636-B68E045AC538}"/>
      </w:docPartPr>
      <w:docPartBody>
        <w:p w:rsidR="00294BF6" w:rsidRDefault="001B4C30" w:rsidP="001B4C30">
          <w:pPr>
            <w:pStyle w:val="6A7B85D50FFF45D5B0E93A4F21F9B4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1426E47294145CE914C17BE81742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28FBA-EB17-4DB5-A47D-9D10C7B91E38}"/>
      </w:docPartPr>
      <w:docPartBody>
        <w:p w:rsidR="00294BF6" w:rsidRDefault="001B4C30" w:rsidP="001B4C30">
          <w:pPr>
            <w:pStyle w:val="E1426E47294145CE914C17BE8174273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173B72652495B9B775F49087C5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5FBDF-D3DA-4281-A84B-81B534EFEDCB}"/>
      </w:docPartPr>
      <w:docPartBody>
        <w:p w:rsidR="00294BF6" w:rsidRDefault="001B4C30" w:rsidP="001B4C30">
          <w:pPr>
            <w:pStyle w:val="9EB173B72652495B9B775F49087C5886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2E31A7ECA8401B88FF97C0801FB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1ABEA-1AD1-486A-8EFD-61813129F812}"/>
      </w:docPartPr>
      <w:docPartBody>
        <w:p w:rsidR="00294BF6" w:rsidRDefault="001B4C30" w:rsidP="001B4C30">
          <w:pPr>
            <w:pStyle w:val="612E31A7ECA8401B88FF97C0801FBC0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07459A5DAE4C2D87A9DC6A9497E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32B5D-D00F-4C2D-ADA2-5E75382AEBF8}"/>
      </w:docPartPr>
      <w:docPartBody>
        <w:p w:rsidR="004E2996" w:rsidRDefault="000B1945" w:rsidP="000B1945">
          <w:pPr>
            <w:pStyle w:val="2E07459A5DAE4C2D87A9DC6A9497E10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846C610EF4A4EFEB16E3D33C0E51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EC274-E5D5-41E6-A5C1-FC014DE125B5}"/>
      </w:docPartPr>
      <w:docPartBody>
        <w:p w:rsidR="004E2996" w:rsidRDefault="000B1945" w:rsidP="000B1945">
          <w:pPr>
            <w:pStyle w:val="9846C610EF4A4EFEB16E3D33C0E510E2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02322A7D774166A4883322406C5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6D798-3C8A-42D5-9469-54C3ECEB244F}"/>
      </w:docPartPr>
      <w:docPartBody>
        <w:p w:rsidR="004E2996" w:rsidRDefault="000B1945" w:rsidP="000B1945">
          <w:pPr>
            <w:pStyle w:val="8D02322A7D774166A4883322406C51D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CB5E1F71E354CFF833CBB849A007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BCCC2-93D5-4D63-8E91-D778CB1ACF59}"/>
      </w:docPartPr>
      <w:docPartBody>
        <w:p w:rsidR="004E2996" w:rsidRDefault="000B1945" w:rsidP="000B1945">
          <w:pPr>
            <w:pStyle w:val="7CB5E1F71E354CFF833CBB849A00711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9FB4894284B44FA9D0E18DA890EA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4AA82-7F45-4A9E-A369-6698E2E3DBC7}"/>
      </w:docPartPr>
      <w:docPartBody>
        <w:p w:rsidR="004E2996" w:rsidRDefault="000B1945" w:rsidP="000B1945">
          <w:pPr>
            <w:pStyle w:val="E9FB4894284B44FA9D0E18DA890EA5A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D4E94BEA5AA405194F01CCE89CB7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4C658-0276-46C2-97E1-C08BCE780228}"/>
      </w:docPartPr>
      <w:docPartBody>
        <w:p w:rsidR="004E2996" w:rsidRDefault="000B1945" w:rsidP="000B1945">
          <w:pPr>
            <w:pStyle w:val="DD4E94BEA5AA405194F01CCE89CB7DE0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E05C055B6345FB98274B44F9B0B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2BC60-F4ED-4276-9719-B9C99DA9607D}"/>
      </w:docPartPr>
      <w:docPartBody>
        <w:p w:rsidR="004E2996" w:rsidRDefault="000B1945" w:rsidP="000B1945">
          <w:pPr>
            <w:pStyle w:val="F8E05C055B6345FB98274B44F9B0B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1CCA568AB24FB9B73472E96877B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D80B0-93D5-4AB9-A0E5-CE1658B73100}"/>
      </w:docPartPr>
      <w:docPartBody>
        <w:p w:rsidR="003F4F25" w:rsidRDefault="004E2996" w:rsidP="004E2996">
          <w:pPr>
            <w:pStyle w:val="6D1CCA568AB24FB9B73472E96877B855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3676A2A2F14A939FC35D27BD5C9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EEDCC-9F55-40ED-9F6F-422C60ED2AC5}"/>
      </w:docPartPr>
      <w:docPartBody>
        <w:p w:rsidR="007C3B77" w:rsidRDefault="003F4F25" w:rsidP="003F4F25">
          <w:pPr>
            <w:pStyle w:val="DD3676A2A2F14A939FC35D27BD5C9022"/>
          </w:pPr>
          <w:r w:rsidRPr="000D58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759DF937CC4AE7BDC0A430B0FE3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059CD-4E0D-4B79-9BC6-4DA099B0448D}"/>
      </w:docPartPr>
      <w:docPartBody>
        <w:p w:rsidR="007C3B77" w:rsidRDefault="003F4F25" w:rsidP="003F4F25">
          <w:pPr>
            <w:pStyle w:val="2E759DF937CC4AE7BDC0A430B0FE3D5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D5048FB22A74CD28A1C5F2D49D90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228F0-03D6-4F94-B5A3-E67CBAA1BFED}"/>
      </w:docPartPr>
      <w:docPartBody>
        <w:p w:rsidR="007C3B77" w:rsidRDefault="003F4F25" w:rsidP="003F4F25">
          <w:pPr>
            <w:pStyle w:val="ED5048FB22A74CD28A1C5F2D49D900F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3C86FC4B494CDB98621C3099AF6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7BE58-5994-42E2-AF88-7A66FACC4793}"/>
      </w:docPartPr>
      <w:docPartBody>
        <w:p w:rsidR="007C3B77" w:rsidRDefault="003F4F25" w:rsidP="003F4F25">
          <w:pPr>
            <w:pStyle w:val="1B3C86FC4B494CDB98621C3099AF610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83C5CAB9754A12BABFEFE0CED60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DAE43-955A-42E6-9493-0B27D0B6590A}"/>
      </w:docPartPr>
      <w:docPartBody>
        <w:p w:rsidR="007C3B77" w:rsidRDefault="003F4F25" w:rsidP="003F4F25">
          <w:pPr>
            <w:pStyle w:val="D383C5CAB9754A12BABFEFE0CED6095E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0B1945"/>
    <w:rsid w:val="000B3C4C"/>
    <w:rsid w:val="00105DBE"/>
    <w:rsid w:val="001B4C30"/>
    <w:rsid w:val="001C46AA"/>
    <w:rsid w:val="00232AFF"/>
    <w:rsid w:val="002459CF"/>
    <w:rsid w:val="00247AEC"/>
    <w:rsid w:val="00294BF6"/>
    <w:rsid w:val="002F123F"/>
    <w:rsid w:val="00305D63"/>
    <w:rsid w:val="003F4F25"/>
    <w:rsid w:val="003F65E8"/>
    <w:rsid w:val="0044675D"/>
    <w:rsid w:val="004E2996"/>
    <w:rsid w:val="00542D78"/>
    <w:rsid w:val="0070272D"/>
    <w:rsid w:val="00715456"/>
    <w:rsid w:val="0073530D"/>
    <w:rsid w:val="0075658D"/>
    <w:rsid w:val="007A60BC"/>
    <w:rsid w:val="007C3B77"/>
    <w:rsid w:val="007D6AAE"/>
    <w:rsid w:val="008E0D2D"/>
    <w:rsid w:val="008F7AC0"/>
    <w:rsid w:val="00945954"/>
    <w:rsid w:val="009A0924"/>
    <w:rsid w:val="009C647B"/>
    <w:rsid w:val="009F0249"/>
    <w:rsid w:val="009F034B"/>
    <w:rsid w:val="009F2F42"/>
    <w:rsid w:val="00A268AC"/>
    <w:rsid w:val="00A30BD5"/>
    <w:rsid w:val="00A631C9"/>
    <w:rsid w:val="00AB18AB"/>
    <w:rsid w:val="00B243DB"/>
    <w:rsid w:val="00B5072D"/>
    <w:rsid w:val="00BB54AE"/>
    <w:rsid w:val="00BC01BE"/>
    <w:rsid w:val="00CA127E"/>
    <w:rsid w:val="00CC7AB6"/>
    <w:rsid w:val="00CF76A8"/>
    <w:rsid w:val="00D1101C"/>
    <w:rsid w:val="00DB65E8"/>
    <w:rsid w:val="00E04FEE"/>
    <w:rsid w:val="00E76BA6"/>
    <w:rsid w:val="00E96142"/>
    <w:rsid w:val="00EE3E56"/>
    <w:rsid w:val="00F9138F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4F25"/>
    <w:rPr>
      <w:color w:val="808080"/>
    </w:rPr>
  </w:style>
  <w:style w:type="paragraph" w:customStyle="1" w:styleId="DD3676A2A2F14A939FC35D27BD5C9022">
    <w:name w:val="DD3676A2A2F14A939FC35D27BD5C9022"/>
    <w:rsid w:val="003F4F25"/>
    <w:rPr>
      <w:kern w:val="2"/>
      <w:sz w:val="24"/>
      <w:szCs w:val="21"/>
      <w:lang w:bidi="hi-IN"/>
      <w14:ligatures w14:val="standardContextual"/>
    </w:rPr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E759DF937CC4AE7BDC0A430B0FE3D51">
    <w:name w:val="2E759DF937CC4AE7BDC0A430B0FE3D51"/>
    <w:rsid w:val="003F4F25"/>
    <w:rPr>
      <w:kern w:val="2"/>
      <w:sz w:val="24"/>
      <w:szCs w:val="21"/>
      <w:lang w:bidi="hi-IN"/>
      <w14:ligatures w14:val="standardContextual"/>
    </w:rPr>
  </w:style>
  <w:style w:type="paragraph" w:customStyle="1" w:styleId="ED5048FB22A74CD28A1C5F2D49D900F9">
    <w:name w:val="ED5048FB22A74CD28A1C5F2D49D900F9"/>
    <w:rsid w:val="003F4F25"/>
    <w:rPr>
      <w:kern w:val="2"/>
      <w:sz w:val="24"/>
      <w:szCs w:val="21"/>
      <w:lang w:bidi="hi-IN"/>
      <w14:ligatures w14:val="standardContextual"/>
    </w:rPr>
  </w:style>
  <w:style w:type="paragraph" w:customStyle="1" w:styleId="1B3C86FC4B494CDB98621C3099AF6109">
    <w:name w:val="1B3C86FC4B494CDB98621C3099AF6109"/>
    <w:rsid w:val="003F4F25"/>
    <w:rPr>
      <w:kern w:val="2"/>
      <w:sz w:val="24"/>
      <w:szCs w:val="21"/>
      <w:lang w:bidi="hi-IN"/>
      <w14:ligatures w14:val="standardContextual"/>
    </w:rPr>
  </w:style>
  <w:style w:type="paragraph" w:customStyle="1" w:styleId="D383C5CAB9754A12BABFEFE0CED6095E">
    <w:name w:val="D383C5CAB9754A12BABFEFE0CED6095E"/>
    <w:rsid w:val="003F4F25"/>
    <w:rPr>
      <w:kern w:val="2"/>
      <w:sz w:val="24"/>
      <w:szCs w:val="21"/>
      <w:lang w:bidi="hi-IN"/>
      <w14:ligatures w14:val="standardContextual"/>
    </w:rPr>
  </w:style>
  <w:style w:type="paragraph" w:customStyle="1" w:styleId="7D52D65B861D409781CB72845349F666">
    <w:name w:val="7D52D65B861D409781CB72845349F666"/>
    <w:rsid w:val="001B4C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D8C1126255094E779F2A72166370F7BB">
    <w:name w:val="D8C1126255094E779F2A72166370F7BB"/>
    <w:rsid w:val="001B4C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6D1CCA568AB24FB9B73472E96877B855">
    <w:name w:val="6D1CCA568AB24FB9B73472E96877B855"/>
    <w:rsid w:val="004E2996"/>
    <w:rPr>
      <w:kern w:val="2"/>
      <w:sz w:val="24"/>
      <w:szCs w:val="21"/>
      <w:lang w:bidi="hi-IN"/>
      <w14:ligatures w14:val="standardContextual"/>
    </w:rPr>
  </w:style>
  <w:style w:type="paragraph" w:customStyle="1" w:styleId="6A7B85D50FFF45D5B0E93A4F21F9B4B7">
    <w:name w:val="6A7B85D50FFF45D5B0E93A4F21F9B4B7"/>
    <w:rsid w:val="001B4C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E1426E47294145CE914C17BE81742736">
    <w:name w:val="E1426E47294145CE914C17BE81742736"/>
    <w:rsid w:val="001B4C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9EB173B72652495B9B775F49087C5886">
    <w:name w:val="9EB173B72652495B9B775F49087C5886"/>
    <w:rsid w:val="001B4C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612E31A7ECA8401B88FF97C0801FBC0E">
    <w:name w:val="612E31A7ECA8401B88FF97C0801FBC0E"/>
    <w:rsid w:val="001B4C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2E07459A5DAE4C2D87A9DC6A9497E10A">
    <w:name w:val="2E07459A5DAE4C2D87A9DC6A9497E10A"/>
    <w:rsid w:val="000B1945"/>
    <w:rPr>
      <w:kern w:val="2"/>
      <w:sz w:val="24"/>
      <w:szCs w:val="21"/>
      <w:lang w:bidi="hi-IN"/>
      <w14:ligatures w14:val="standardContextual"/>
    </w:rPr>
  </w:style>
  <w:style w:type="paragraph" w:customStyle="1" w:styleId="9846C610EF4A4EFEB16E3D33C0E510E2">
    <w:name w:val="9846C610EF4A4EFEB16E3D33C0E510E2"/>
    <w:rsid w:val="000B1945"/>
    <w:rPr>
      <w:kern w:val="2"/>
      <w:sz w:val="24"/>
      <w:szCs w:val="21"/>
      <w:lang w:bidi="hi-IN"/>
      <w14:ligatures w14:val="standardContextual"/>
    </w:rPr>
  </w:style>
  <w:style w:type="paragraph" w:customStyle="1" w:styleId="8D02322A7D774166A4883322406C51D6">
    <w:name w:val="8D02322A7D774166A4883322406C51D6"/>
    <w:rsid w:val="000B1945"/>
    <w:rPr>
      <w:kern w:val="2"/>
      <w:sz w:val="24"/>
      <w:szCs w:val="21"/>
      <w:lang w:bidi="hi-IN"/>
      <w14:ligatures w14:val="standardContextual"/>
    </w:rPr>
  </w:style>
  <w:style w:type="paragraph" w:customStyle="1" w:styleId="7CB5E1F71E354CFF833CBB849A007110">
    <w:name w:val="7CB5E1F71E354CFF833CBB849A007110"/>
    <w:rsid w:val="000B1945"/>
    <w:rPr>
      <w:kern w:val="2"/>
      <w:sz w:val="24"/>
      <w:szCs w:val="21"/>
      <w:lang w:bidi="hi-IN"/>
      <w14:ligatures w14:val="standardContextual"/>
    </w:rPr>
  </w:style>
  <w:style w:type="paragraph" w:customStyle="1" w:styleId="E9FB4894284B44FA9D0E18DA890EA5A3">
    <w:name w:val="E9FB4894284B44FA9D0E18DA890EA5A3"/>
    <w:rsid w:val="000B1945"/>
    <w:rPr>
      <w:kern w:val="2"/>
      <w:sz w:val="24"/>
      <w:szCs w:val="21"/>
      <w:lang w:bidi="hi-IN"/>
      <w14:ligatures w14:val="standardContextual"/>
    </w:rPr>
  </w:style>
  <w:style w:type="paragraph" w:customStyle="1" w:styleId="DD4E94BEA5AA405194F01CCE89CB7DE0">
    <w:name w:val="DD4E94BEA5AA405194F01CCE89CB7DE0"/>
    <w:rsid w:val="000B1945"/>
    <w:rPr>
      <w:kern w:val="2"/>
      <w:sz w:val="24"/>
      <w:szCs w:val="21"/>
      <w:lang w:bidi="hi-IN"/>
      <w14:ligatures w14:val="standardContextual"/>
    </w:rPr>
  </w:style>
  <w:style w:type="paragraph" w:customStyle="1" w:styleId="F8E05C055B6345FB98274B44F9B0B903">
    <w:name w:val="F8E05C055B6345FB98274B44F9B0B903"/>
    <w:rsid w:val="000B1945"/>
    <w:rPr>
      <w:kern w:val="2"/>
      <w:sz w:val="24"/>
      <w:szCs w:val="21"/>
      <w:lang w:bidi="hi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7EBEF76F8C14985A25209769D094E" ma:contentTypeVersion="11" ma:contentTypeDescription="Create a new document." ma:contentTypeScope="" ma:versionID="22dabf9b9c53312faad814f0d4124c82">
  <xsd:schema xmlns:xsd="http://www.w3.org/2001/XMLSchema" xmlns:xs="http://www.w3.org/2001/XMLSchema" xmlns:p="http://schemas.microsoft.com/office/2006/metadata/properties" xmlns:ns2="03186b0c-a10f-4acb-afe1-5b9e9196810f" xmlns:ns3="7dffbf84-2753-4234-b514-eac352de818e" targetNamespace="http://schemas.microsoft.com/office/2006/metadata/properties" ma:root="true" ma:fieldsID="9c750da36954c67e09c5760ccee0e4b6" ns2:_="" ns3:_="">
    <xsd:import namespace="03186b0c-a10f-4acb-afe1-5b9e9196810f"/>
    <xsd:import namespace="7dffbf84-2753-4234-b514-eac352de81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86b0c-a10f-4acb-afe1-5b9e919681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81bb1c-cd16-4437-ad84-931a97d4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ffbf84-2753-4234-b514-eac352de81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9b3934-7fa3-4402-99f2-e1db707c8875}" ma:internalName="TaxCatchAll" ma:showField="CatchAllData" ma:web="7dffbf84-2753-4234-b514-eac352de81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��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ffbf84-2753-4234-b514-eac352de818e" xsi:nil="true"/>
    <lcf76f155ced4ddcb4097134ff3c332f xmlns="03186b0c-a10f-4acb-afe1-5b9e919681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8BE58D-564E-47C8-9923-3490D1859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186b0c-a10f-4acb-afe1-5b9e9196810f"/>
    <ds:schemaRef ds:uri="7dffbf84-2753-4234-b514-eac352de8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A44A71-FD91-4845-B62C-DAAF1E6818CA}">
  <ds:schemaRefs>
    <ds:schemaRef ds:uri="urn:microsoft-dynamics-businesscentral/internal/extended/reports/Sales_Credit_Memo_Custom/50102/"/>
  </ds:schemaRefs>
</ds:datastoreItem>
</file>

<file path=customXml/itemProps4.xml><?xml version="1.0" encoding="utf-8"?>
<ds:datastoreItem xmlns:ds="http://schemas.openxmlformats.org/officeDocument/2006/customXml" ds:itemID="{A63F83AC-368E-41D6-9517-B9CB4B09FB6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2FFA112-25AD-498F-90DB-24E985E8D953}">
  <ds:schemaRefs>
    <ds:schemaRef ds:uri="urn:microsoft-dynamics-nav/reports/Sales_Credit_Memo_Custom/50102/"/>
  </ds:schemaRefs>
</ds:datastoreItem>
</file>

<file path=customXml/itemProps6.xml><?xml version="1.0" encoding="utf-8"?>
<ds:datastoreItem xmlns:ds="http://schemas.openxmlformats.org/officeDocument/2006/customXml" ds:itemID="{4094439B-030B-4DE3-BBF8-10FF9E1F3A05}">
  <ds:schemaRefs>
    <ds:schemaRef ds:uri="http://schemas.microsoft.com/office/2006/metadata/properties"/>
    <ds:schemaRef ds:uri="http://schemas.microsoft.com/office/infopath/2007/PartnerControls"/>
    <ds:schemaRef ds:uri="7dffbf84-2753-4234-b514-eac352de818e"/>
    <ds:schemaRef ds:uri="03186b0c-a10f-4acb-afe1-5b9e9196810f"/>
  </ds:schemaRefs>
</ds:datastoreItem>
</file>

<file path=docMetadata/LabelInfo.xml><?xml version="1.0" encoding="utf-8"?>
<clbl:labelList xmlns:clbl="http://schemas.microsoft.com/office/2020/mipLabelMetadata">
  <clbl:label id="{ac9762a4-bc40-4493-a008-ee3388774af2}" enabled="1" method="Standard" siteId="{8ec542e7-7453-4515-baa0-2ff46b5f681c}" contentBits="0" removed="0"/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92</TotalTime>
  <Pages>1</Pages>
  <Words>59</Words>
  <Characters>730</Characters>
  <Application>Microsoft Office Word</Application>
  <DocSecurity>0</DocSecurity>
  <Lines>104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Manche</dc:creator>
  <cp:keywords/>
  <dc:description/>
  <cp:lastModifiedBy>Surendra Gupta</cp:lastModifiedBy>
  <cp:revision>215</cp:revision>
  <dcterms:created xsi:type="dcterms:W3CDTF">2025-12-17T04:28:00Z</dcterms:created>
  <dcterms:modified xsi:type="dcterms:W3CDTF">2026-01-22T10:50:00Z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0x0101000687EBEF76F8C14985A25209769D094E</vt:lpwstr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